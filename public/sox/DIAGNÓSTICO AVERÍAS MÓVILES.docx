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2808"/>
        <w:gridCol w:w="6768"/>
      </w:tblGrid>
      <w:tr w:rsidR="00E53342" w:rsidRPr="00693707" w14:paraId="2522D236" w14:textId="77777777" w:rsidTr="00E53342">
        <w:tc>
          <w:tcPr>
            <w:tcW w:w="9576" w:type="dxa"/>
            <w:gridSpan w:val="2"/>
            <w:tcBorders>
              <w:top w:val="nil"/>
              <w:left w:val="nil"/>
              <w:bottom w:val="nil"/>
              <w:right w:val="nil"/>
            </w:tcBorders>
            <w:vAlign w:val="center"/>
            <w:hideMark/>
          </w:tcPr>
          <w:p w14:paraId="5D2D1245" w14:textId="77777777" w:rsidR="00E53342" w:rsidRPr="00693707" w:rsidRDefault="006B0699" w:rsidP="00346E00">
            <w:pPr>
              <w:jc w:val="center"/>
              <w:rPr>
                <w:lang w:val="es-DO"/>
              </w:rPr>
            </w:pPr>
            <w:sdt>
              <w:sdtPr>
                <w:rPr>
                  <w:lang w:val="es-DO"/>
                </w:rPr>
                <w:alias w:val="Document Title"/>
                <w:tag w:val="Document Title"/>
                <w:id w:val="153972516"/>
                <w:lock w:val="sdtContentLocked"/>
                <w:placeholder>
                  <w:docPart w:val="4D39D370D28549B0A0FF50F4BE458593"/>
                </w:placeholder>
              </w:sdtPr>
              <w:sdtEndPr/>
              <w:sdtContent>
                <w:r w:rsidR="00E53342" w:rsidRPr="00693707">
                  <w:rPr>
                    <w:b/>
                    <w:sz w:val="24"/>
                    <w:szCs w:val="24"/>
                    <w:lang w:val="es-DO"/>
                  </w:rPr>
                  <w:t>DOCUMENTACIÓN OFICIAL</w:t>
                </w:r>
              </w:sdtContent>
            </w:sdt>
          </w:p>
        </w:tc>
      </w:tr>
      <w:tr w:rsidR="00E53342" w:rsidRPr="006B0699" w14:paraId="14B93907" w14:textId="77777777" w:rsidTr="00E53342">
        <w:tc>
          <w:tcPr>
            <w:tcW w:w="9576" w:type="dxa"/>
            <w:gridSpan w:val="2"/>
            <w:tcBorders>
              <w:top w:val="nil"/>
              <w:left w:val="nil"/>
              <w:bottom w:val="nil"/>
              <w:right w:val="nil"/>
            </w:tcBorders>
            <w:vAlign w:val="center"/>
            <w:hideMark/>
          </w:tcPr>
          <w:p w14:paraId="43E71FBC" w14:textId="77777777" w:rsidR="00E53342" w:rsidRPr="00693707" w:rsidRDefault="006B0699" w:rsidP="00F27FCF">
            <w:pPr>
              <w:jc w:val="center"/>
              <w:rPr>
                <w:lang w:val="es-DO"/>
              </w:rPr>
            </w:pPr>
            <w:sdt>
              <w:sdtPr>
                <w:rPr>
                  <w:lang w:val="es-DO"/>
                </w:rPr>
                <w:alias w:val="Company Name"/>
                <w:tag w:val="Company Name"/>
                <w:id w:val="153972517"/>
                <w:lock w:val="sdtContentLocked"/>
                <w:placeholder>
                  <w:docPart w:val="0CF4E311578B43CDB9054F34861B0BC8"/>
                </w:placeholder>
                <w:showingPlcHdr/>
              </w:sdtPr>
              <w:sdtEndPr/>
              <w:sdtContent>
                <w:r w:rsidR="004E0962">
                  <w:rPr>
                    <w:b/>
                    <w:sz w:val="24"/>
                    <w:szCs w:val="24"/>
                    <w:lang w:val="es-DO"/>
                  </w:rPr>
                  <w:t xml:space="preserve">COMPAÑÍA DOMINICANA DE TELÉFONOS, </w:t>
                </w:r>
                <w:r w:rsidR="00F27FCF">
                  <w:rPr>
                    <w:b/>
                    <w:sz w:val="24"/>
                    <w:szCs w:val="24"/>
                    <w:lang w:val="es-DO"/>
                  </w:rPr>
                  <w:t>S</w:t>
                </w:r>
                <w:r w:rsidR="004E0962">
                  <w:rPr>
                    <w:b/>
                    <w:sz w:val="24"/>
                    <w:szCs w:val="24"/>
                    <w:lang w:val="es-DO"/>
                  </w:rPr>
                  <w:t>. A.</w:t>
                </w:r>
              </w:sdtContent>
            </w:sdt>
          </w:p>
        </w:tc>
      </w:tr>
      <w:tr w:rsidR="00E53342" w:rsidRPr="006B0699" w14:paraId="0947E1DE" w14:textId="77777777" w:rsidTr="00E53342">
        <w:tc>
          <w:tcPr>
            <w:tcW w:w="9576" w:type="dxa"/>
            <w:gridSpan w:val="2"/>
            <w:tcBorders>
              <w:top w:val="nil"/>
              <w:left w:val="nil"/>
              <w:bottom w:val="single" w:sz="4" w:space="0" w:color="000000" w:themeColor="text1"/>
              <w:right w:val="nil"/>
            </w:tcBorders>
            <w:vAlign w:val="center"/>
          </w:tcPr>
          <w:p w14:paraId="20CD9132" w14:textId="77777777" w:rsidR="00E53342" w:rsidRPr="00693707" w:rsidRDefault="00E53342" w:rsidP="00346E00">
            <w:pPr>
              <w:jc w:val="center"/>
              <w:rPr>
                <w:lang w:val="es-DO"/>
              </w:rPr>
            </w:pPr>
          </w:p>
        </w:tc>
      </w:tr>
      <w:tr w:rsidR="00E53342" w:rsidRPr="00693707" w14:paraId="69822D85" w14:textId="77777777" w:rsidTr="00E53342">
        <w:sdt>
          <w:sdtPr>
            <w:rPr>
              <w:b/>
              <w:lang w:val="es-DO"/>
            </w:rPr>
            <w:alias w:val="Document Type"/>
            <w:tag w:val="Document Type"/>
            <w:id w:val="153972763"/>
            <w:lock w:val="sdtContentLocked"/>
            <w:placeholder>
              <w:docPart w:val="9EC06434CA274AD3AE2B392684904328"/>
            </w:placeholder>
            <w:showingPlcHdr/>
          </w:sdtPr>
          <w:sdtEndPr/>
          <w:sdtContent>
            <w:tc>
              <w:tcPr>
                <w:tcW w:w="28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auto" w:fill="auto"/>
                <w:hideMark/>
              </w:tcPr>
              <w:p w14:paraId="25B0A5B1" w14:textId="77777777" w:rsidR="00E53342" w:rsidRPr="00693707" w:rsidRDefault="00E53342" w:rsidP="00346E00">
                <w:pPr>
                  <w:jc w:val="right"/>
                  <w:rPr>
                    <w:b/>
                    <w:lang w:val="es-DO"/>
                  </w:rPr>
                </w:pPr>
                <w:r w:rsidRPr="00693707">
                  <w:rPr>
                    <w:rStyle w:val="PlaceholderText"/>
                    <w:b/>
                    <w:color w:val="auto"/>
                    <w:lang w:val="es-DO"/>
                  </w:rPr>
                  <w:t>DOCUMENTO:</w:t>
                </w:r>
              </w:p>
            </w:tc>
          </w:sdtContent>
        </w:sdt>
        <w:sdt>
          <w:sdtPr>
            <w:rPr>
              <w:color w:val="808080"/>
              <w:lang w:val="es-DO"/>
            </w:rPr>
            <w:alias w:val="Tipo de documento"/>
            <w:tag w:val="Tipo de documento"/>
            <w:id w:val="301604288"/>
            <w:lock w:val="sdtContentLocked"/>
            <w:placeholder>
              <w:docPart w:val="B07E8F9D425C4B08A85BF9F2124F5B36"/>
            </w:placeholder>
            <w:showingPlcHdr/>
          </w:sdtPr>
          <w:sdtEndPr/>
          <w:sdtContent>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auto" w:fill="auto"/>
                <w:hideMark/>
              </w:tcPr>
              <w:p w14:paraId="04D138F1" w14:textId="77777777" w:rsidR="00E53342" w:rsidRPr="00693707" w:rsidRDefault="00E53342" w:rsidP="00346E00">
                <w:pPr>
                  <w:rPr>
                    <w:lang w:val="es-DO"/>
                  </w:rPr>
                </w:pPr>
                <w:r w:rsidRPr="00693707">
                  <w:rPr>
                    <w:b/>
                    <w:lang w:val="es-DO"/>
                  </w:rPr>
                  <w:t>INSTRUCTIVO DE TRABAJO</w:t>
                </w:r>
              </w:p>
            </w:tc>
          </w:sdtContent>
        </w:sdt>
      </w:tr>
      <w:tr w:rsidR="00E53342" w:rsidRPr="00F27FCF" w14:paraId="006D4CE8" w14:textId="77777777" w:rsidTr="00E53342">
        <w:sdt>
          <w:sdtPr>
            <w:rPr>
              <w:b/>
              <w:lang w:val="es-DO"/>
            </w:rPr>
            <w:alias w:val="Document Name"/>
            <w:tag w:val="Document Name"/>
            <w:id w:val="153972765"/>
            <w:lock w:val="sdtContentLocked"/>
            <w:placeholder>
              <w:docPart w:val="0CC6E37239414FFCAA54599370AE0921"/>
            </w:placeholder>
            <w:showingPlcHdr/>
          </w:sdtPr>
          <w:sdtEndPr/>
          <w:sdtContent>
            <w:tc>
              <w:tcPr>
                <w:tcW w:w="28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193B75" w14:textId="77777777" w:rsidR="00E53342" w:rsidRPr="00693707" w:rsidRDefault="00E53342" w:rsidP="00346E00">
                <w:pPr>
                  <w:jc w:val="right"/>
                  <w:rPr>
                    <w:b/>
                    <w:lang w:val="es-DO"/>
                  </w:rPr>
                </w:pPr>
                <w:r w:rsidRPr="00693707">
                  <w:rPr>
                    <w:rStyle w:val="PlaceholderText"/>
                    <w:b/>
                    <w:color w:val="auto"/>
                    <w:lang w:val="es-DO"/>
                  </w:rPr>
                  <w:t>NOMBRE:</w:t>
                </w:r>
              </w:p>
            </w:tc>
          </w:sdtContent>
        </w:sdt>
        <w:sdt>
          <w:sdtPr>
            <w:rPr>
              <w:color w:val="000000" w:themeColor="text1"/>
              <w:lang w:val="es-DO"/>
            </w:rPr>
            <w:alias w:val="Title"/>
            <w:tag w:val="Title"/>
            <w:id w:val="1637346129"/>
            <w:lock w:val="sdtContentLocked"/>
            <w:placeholder>
              <w:docPart w:val="15A882B968A343F8ABA512D6AF2D2DF1"/>
            </w:placeholder>
            <w:dataBinding w:prefixMappings="xmlns:ns0='http://purl.org/dc/elements/1.1/' xmlns:ns1='http://schemas.openxmlformats.org/package/2006/metadata/core-properties' " w:xpath="/ns1:coreProperties[1]/ns0:title[1]" w:storeItemID="{6C3C8BC8-F283-45AE-878A-BAB7291924A1}"/>
            <w:text/>
          </w:sdtPr>
          <w:sdtEndPr/>
          <w:sdtContent>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0ABFCF" w14:textId="77777777" w:rsidR="00E53342" w:rsidRPr="0093619C" w:rsidRDefault="00E55583" w:rsidP="00346E00">
                <w:pPr>
                  <w:rPr>
                    <w:color w:val="000000" w:themeColor="text1"/>
                    <w:lang w:val="es-DO"/>
                  </w:rPr>
                </w:pPr>
                <w:r>
                  <w:rPr>
                    <w:color w:val="000000" w:themeColor="text1"/>
                    <w:lang w:val="es-DO"/>
                  </w:rPr>
                  <w:t>DIAGNÓSTICO AVERÍAS MÓVILES</w:t>
                </w:r>
              </w:p>
            </w:tc>
          </w:sdtContent>
        </w:sdt>
      </w:tr>
      <w:tr w:rsidR="00E53342" w:rsidRPr="00693707" w14:paraId="785ECEBC" w14:textId="77777777" w:rsidTr="00E53342">
        <w:sdt>
          <w:sdtPr>
            <w:rPr>
              <w:b/>
              <w:lang w:val="es-DO"/>
            </w:rPr>
            <w:alias w:val="Document Number"/>
            <w:tag w:val="Document Number"/>
            <w:id w:val="153972767"/>
            <w:lock w:val="sdtContentLocked"/>
            <w:placeholder>
              <w:docPart w:val="2256B86F91EF4E0E988BD1B88801ABFF"/>
            </w:placeholder>
            <w:showingPlcHdr/>
          </w:sdtPr>
          <w:sdtEndPr/>
          <w:sdtContent>
            <w:tc>
              <w:tcPr>
                <w:tcW w:w="28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2C188D" w14:textId="77777777" w:rsidR="00E53342" w:rsidRPr="00693707" w:rsidRDefault="00E53342" w:rsidP="00346E00">
                <w:pPr>
                  <w:jc w:val="right"/>
                  <w:rPr>
                    <w:b/>
                    <w:lang w:val="es-DO"/>
                  </w:rPr>
                </w:pPr>
                <w:r w:rsidRPr="00693707">
                  <w:rPr>
                    <w:rStyle w:val="PlaceholderText"/>
                    <w:b/>
                    <w:color w:val="auto"/>
                    <w:lang w:val="es-DO"/>
                  </w:rPr>
                  <w:t>NUMERO:</w:t>
                </w:r>
              </w:p>
            </w:tc>
          </w:sdtContent>
        </w:sdt>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B6C2DF" w14:textId="6BFACD3A" w:rsidR="00E53342" w:rsidRPr="00693707" w:rsidRDefault="006B0699" w:rsidP="00346E00">
            <w:pPr>
              <w:rPr>
                <w:lang w:val="es-DO"/>
              </w:rPr>
            </w:pPr>
            <w:sdt>
              <w:sdtPr>
                <w:rPr>
                  <w:color w:val="000000" w:themeColor="text1"/>
                  <w:lang w:val="es-DO"/>
                </w:rPr>
                <w:alias w:val="Document Type"/>
                <w:tag w:val="Document Type"/>
                <w:id w:val="1637346131"/>
                <w:lock w:val="sdtContentLocked"/>
                <w:placeholder>
                  <w:docPart w:val="87AF180FF6054418AB685DD0E0462C71"/>
                </w:placeholder>
                <w:dataBinding w:prefixMappings="xmlns:ns0='http://schemas.microsoft.com/office/2006/metadata/properties' xmlns:ns1='http://www.w3.org/2001/XMLSchema-instance' xmlns:ns2='e9886022-2e92-4744-aa57-ebe77f01a961' " w:xpath="/ns0:properties[1]/documentManagement[1]/ns2:Document_x0020_Type[1]" w:storeItemID="{D27B0CF2-7186-4040-BCFB-D2AE875E65AF}"/>
                <w:text/>
              </w:sdtPr>
              <w:sdtEndPr/>
              <w:sdtContent>
                <w:r w:rsidR="0093619C" w:rsidRPr="0093619C">
                  <w:rPr>
                    <w:color w:val="000000" w:themeColor="text1"/>
                  </w:rPr>
                  <w:t>INS</w:t>
                </w:r>
              </w:sdtContent>
            </w:sdt>
            <w:sdt>
              <w:sdtPr>
                <w:rPr>
                  <w:color w:val="000000" w:themeColor="text1"/>
                  <w:lang w:val="es-DO"/>
                </w:rPr>
                <w:alias w:val="Document Sequence"/>
                <w:tag w:val="Document Sequence"/>
                <w:id w:val="1637346132"/>
                <w:lock w:val="sdtContentLocked"/>
                <w:placeholder>
                  <w:docPart w:val="68E2AF5D46D245868244AEB525CFE394"/>
                </w:placeholder>
                <w:dataBinding w:prefixMappings="xmlns:ns0='http://schemas.microsoft.com/office/2006/metadata/properties' xmlns:ns1='http://www.w3.org/2001/XMLSchema-instance' xmlns:ns2='e9886022-2e92-4744-aa57-ebe77f01a961' " w:xpath="/ns0:properties[1]/documentManagement[1]/ns2:Document_x0020_Sequence[1]" w:storeItemID="{D27B0CF2-7186-4040-BCFB-D2AE875E65AF}"/>
                <w:text/>
              </w:sdtPr>
              <w:sdtEndPr/>
              <w:sdtContent>
                <w:r w:rsidR="0060190E">
                  <w:rPr>
                    <w:color w:val="000000" w:themeColor="text1"/>
                    <w:lang w:val="es-DO"/>
                  </w:rPr>
                  <w:t>395</w:t>
                </w:r>
              </w:sdtContent>
            </w:sdt>
          </w:p>
        </w:tc>
      </w:tr>
      <w:tr w:rsidR="00E53342" w:rsidRPr="00693707" w14:paraId="76077095" w14:textId="77777777" w:rsidTr="00E53342">
        <w:sdt>
          <w:sdtPr>
            <w:rPr>
              <w:b/>
              <w:lang w:val="es-DO"/>
            </w:rPr>
            <w:alias w:val="Document Revision"/>
            <w:tag w:val="Document Revision"/>
            <w:id w:val="153972769"/>
            <w:lock w:val="sdtContentLocked"/>
            <w:placeholder>
              <w:docPart w:val="11066FCD64074CB8AE8CF172D87C1CEF"/>
            </w:placeholder>
            <w:showingPlcHdr/>
          </w:sdtPr>
          <w:sdtEndPr/>
          <w:sdtContent>
            <w:tc>
              <w:tcPr>
                <w:tcW w:w="28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2DE773" w14:textId="77777777" w:rsidR="00E53342" w:rsidRPr="00693707" w:rsidRDefault="00E53342" w:rsidP="00346E00">
                <w:pPr>
                  <w:jc w:val="right"/>
                  <w:rPr>
                    <w:b/>
                    <w:lang w:val="es-DO"/>
                  </w:rPr>
                </w:pPr>
                <w:r w:rsidRPr="00693707">
                  <w:rPr>
                    <w:rStyle w:val="PlaceholderText"/>
                    <w:b/>
                    <w:color w:val="auto"/>
                    <w:lang w:val="es-DO"/>
                  </w:rPr>
                  <w:t>REVISION:</w:t>
                </w:r>
              </w:p>
            </w:tc>
          </w:sdtContent>
        </w:sdt>
        <w:sdt>
          <w:sdtPr>
            <w:rPr>
              <w:color w:val="000000" w:themeColor="text1"/>
              <w:lang w:val="es-DO"/>
            </w:rPr>
            <w:alias w:val="Label"/>
            <w:tag w:val="Label"/>
            <w:id w:val="1637346136"/>
            <w:lock w:val="sdtContentLocked"/>
            <w:placeholder>
              <w:docPart w:val="4BB818E8710A4196AEB53F9181C29F2E"/>
            </w:placeholder>
            <w:dataBinding w:prefixMappings="xmlns:ns0='http://schemas.microsoft.com/office/2006/metadata/properties' xmlns:ns1='http://www.w3.org/2001/XMLSchema-instance' xmlns:ns2='e9886022-2e92-4744-aa57-ebe77f01a961' " w:xpath="/ns0:properties[1]/documentManagement[1]/ns2:DLCPolicyLabelValue[1]" w:storeItemID="{D27B0CF2-7186-4040-BCFB-D2AE875E65AF}"/>
            <w:text/>
          </w:sdtPr>
          <w:sdtEndPr/>
          <w:sdtContent>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150902" w14:textId="420F6C83" w:rsidR="00E53342" w:rsidRPr="0093619C" w:rsidRDefault="006B0699" w:rsidP="00346E00">
                <w:pPr>
                  <w:rPr>
                    <w:color w:val="000000" w:themeColor="text1"/>
                    <w:lang w:val="es-DO"/>
                  </w:rPr>
                </w:pPr>
                <w:r>
                  <w:rPr>
                    <w:color w:val="000000" w:themeColor="text1"/>
                    <w:lang w:val="es-DO"/>
                  </w:rPr>
                  <w:t>3.0</w:t>
                </w:r>
              </w:p>
            </w:tc>
          </w:sdtContent>
        </w:sdt>
      </w:tr>
    </w:tbl>
    <w:p w14:paraId="167702B0" w14:textId="77777777" w:rsidR="00E53342" w:rsidRPr="00693707" w:rsidRDefault="00E53342" w:rsidP="00346E00">
      <w:pPr>
        <w:spacing w:after="0" w:line="240" w:lineRule="auto"/>
        <w:rPr>
          <w:lang w:val="es-DO"/>
        </w:rPr>
      </w:pPr>
    </w:p>
    <w:sdt>
      <w:sdtPr>
        <w:rPr>
          <w:color w:val="808080"/>
          <w:lang w:val="es-DO"/>
        </w:rPr>
        <w:alias w:val="Descripción"/>
        <w:tag w:val="Descripción"/>
        <w:id w:val="153972484"/>
        <w:lock w:val="sdtContentLocked"/>
        <w:placeholder>
          <w:docPart w:val="9FD281C3C5AF4694A411D7D0475303F3"/>
        </w:placeholder>
        <w:showingPlcHdr/>
      </w:sdtPr>
      <w:sdtEndPr/>
      <w:sdtContent>
        <w:p w14:paraId="6EAEC578" w14:textId="77777777" w:rsidR="00E53342" w:rsidRPr="00693707" w:rsidRDefault="00E53342" w:rsidP="00346E00">
          <w:pPr>
            <w:pStyle w:val="ListParagraph"/>
            <w:numPr>
              <w:ilvl w:val="0"/>
              <w:numId w:val="19"/>
            </w:numPr>
            <w:spacing w:after="0" w:line="240" w:lineRule="auto"/>
            <w:rPr>
              <w:lang w:val="es-DO"/>
            </w:rPr>
          </w:pPr>
          <w:r w:rsidRPr="00693707">
            <w:rPr>
              <w:b/>
              <w:lang w:val="es-DO"/>
            </w:rPr>
            <w:t>Descripción</w:t>
          </w:r>
        </w:p>
      </w:sdtContent>
    </w:sdt>
    <w:sdt>
      <w:sdtPr>
        <w:rPr>
          <w:lang w:val="es-DO"/>
        </w:rPr>
        <w:alias w:val="Descripción del instructivo de trabajo"/>
        <w:tag w:val="Descripción del instructivo de trabajo"/>
        <w:id w:val="153972631"/>
        <w:lock w:val="sdtLocked"/>
        <w:placeholder>
          <w:docPart w:val="73F30B039430498DA76B27D6833D4364"/>
        </w:placeholder>
      </w:sdtPr>
      <w:sdtContent>
        <w:p w14:paraId="093F001F" w14:textId="77777777" w:rsidR="006B0699" w:rsidRDefault="006B0699" w:rsidP="006B0699">
          <w:pPr>
            <w:pStyle w:val="NoSpacing"/>
            <w:numPr>
              <w:ilvl w:val="0"/>
              <w:numId w:val="32"/>
            </w:numPr>
            <w:ind w:left="540" w:hanging="180"/>
            <w:jc w:val="both"/>
            <w:rPr>
              <w:rFonts w:cs="Calibri"/>
              <w:b/>
              <w:lang w:val="es-DO"/>
            </w:rPr>
          </w:pPr>
          <w:r>
            <w:rPr>
              <w:rFonts w:cs="Calibri"/>
              <w:b/>
              <w:lang w:val="es-DO"/>
            </w:rPr>
            <w:t>Pasos a seguir para utilizar la herramienta.</w:t>
          </w:r>
        </w:p>
        <w:p w14:paraId="50F45F41" w14:textId="77777777" w:rsidR="006B0699" w:rsidRDefault="006B0699" w:rsidP="006B0699">
          <w:pPr>
            <w:pStyle w:val="NoSpacing"/>
            <w:jc w:val="both"/>
            <w:rPr>
              <w:rFonts w:cs="Calibri"/>
              <w:lang w:val="es-DO"/>
            </w:rPr>
          </w:pPr>
        </w:p>
        <w:p w14:paraId="49F73115" w14:textId="77777777" w:rsidR="006B0699" w:rsidRDefault="006B0699" w:rsidP="006B0699">
          <w:pPr>
            <w:pStyle w:val="ListParagraph"/>
            <w:numPr>
              <w:ilvl w:val="1"/>
              <w:numId w:val="19"/>
            </w:numPr>
            <w:spacing w:after="0" w:line="240" w:lineRule="auto"/>
            <w:jc w:val="both"/>
            <w:rPr>
              <w:rFonts w:cs="Calibri"/>
              <w:b/>
              <w:lang w:val="es-DO"/>
            </w:rPr>
          </w:pPr>
          <w:r>
            <w:rPr>
              <w:rFonts w:cs="Calibri"/>
              <w:lang w:val="es-DO"/>
            </w:rPr>
            <w:t xml:space="preserve">Para utilizar diagnóstico el/la Representante accede SAAM a través de PPG (vía reclamaciones) o directamente desde el Portal </w:t>
          </w:r>
          <w:proofErr w:type="spellStart"/>
          <w:r>
            <w:rPr>
              <w:rFonts w:cs="Calibri"/>
              <w:lang w:val="es-DO"/>
            </w:rPr>
            <w:t>Wep</w:t>
          </w:r>
          <w:proofErr w:type="spellEnd"/>
          <w:r>
            <w:rPr>
              <w:rFonts w:cs="Calibri"/>
              <w:lang w:val="es-DO"/>
            </w:rPr>
            <w:t xml:space="preserve"> (PAW):</w:t>
          </w:r>
        </w:p>
        <w:p w14:paraId="2B22BEC2" w14:textId="77777777" w:rsidR="006B0699" w:rsidRDefault="006B0699" w:rsidP="006B0699">
          <w:pPr>
            <w:pStyle w:val="ListParagraph"/>
            <w:spacing w:after="0" w:line="240" w:lineRule="auto"/>
            <w:ind w:left="792"/>
            <w:jc w:val="both"/>
            <w:rPr>
              <w:rFonts w:cs="Calibri"/>
              <w:color w:val="000000"/>
              <w:lang w:val="es-DO"/>
            </w:rPr>
          </w:pPr>
        </w:p>
        <w:p w14:paraId="6EFCE0EE" w14:textId="77777777" w:rsidR="006B0699" w:rsidRDefault="006B0699" w:rsidP="006B0699">
          <w:pPr>
            <w:pStyle w:val="ListParagraph"/>
            <w:numPr>
              <w:ilvl w:val="2"/>
              <w:numId w:val="19"/>
            </w:numPr>
            <w:spacing w:after="0" w:line="240" w:lineRule="auto"/>
            <w:ind w:left="1260" w:hanging="540"/>
            <w:jc w:val="both"/>
            <w:rPr>
              <w:rFonts w:ascii="Calibri" w:hAnsi="Calibri" w:cs="Calibri"/>
              <w:lang w:val="es-DO"/>
            </w:rPr>
          </w:pPr>
          <w:r>
            <w:rPr>
              <w:rFonts w:ascii="Calibri" w:hAnsi="Calibri" w:cs="Calibri"/>
              <w:b/>
              <w:lang w:val="es-DO"/>
            </w:rPr>
            <w:t xml:space="preserve">Acceso por </w:t>
          </w:r>
          <w:r>
            <w:rPr>
              <w:rFonts w:cs="Calibri"/>
              <w:b/>
              <w:lang w:val="es-DO"/>
            </w:rPr>
            <w:t xml:space="preserve">Portal </w:t>
          </w:r>
          <w:proofErr w:type="spellStart"/>
          <w:r>
            <w:rPr>
              <w:rFonts w:cs="Calibri"/>
              <w:b/>
              <w:lang w:val="es-DO"/>
            </w:rPr>
            <w:t>Wep</w:t>
          </w:r>
          <w:proofErr w:type="spellEnd"/>
          <w:r>
            <w:rPr>
              <w:rFonts w:cs="Calibri"/>
              <w:b/>
              <w:lang w:val="es-DO"/>
            </w:rPr>
            <w:t xml:space="preserve"> (PAW).</w:t>
          </w:r>
          <w:r>
            <w:rPr>
              <w:rFonts w:cs="Calibri"/>
              <w:lang w:val="es-DO"/>
            </w:rPr>
            <w:t xml:space="preserve"> Para este tipo de acceso, no se requiere usuario ni clave, sin embargo, se debe tener autorización de seguridad para poder acceder:</w:t>
          </w:r>
        </w:p>
        <w:p w14:paraId="764DFD19" w14:textId="77777777" w:rsidR="006B0699" w:rsidRDefault="006B0699" w:rsidP="006B0699">
          <w:pPr>
            <w:pStyle w:val="ListParagraph"/>
            <w:ind w:left="1800"/>
            <w:jc w:val="both"/>
            <w:rPr>
              <w:rFonts w:ascii="Calibri" w:hAnsi="Calibri" w:cs="Calibri"/>
              <w:lang w:val="es-DO"/>
            </w:rPr>
          </w:pPr>
        </w:p>
        <w:p w14:paraId="28F3A4FD" w14:textId="77777777" w:rsidR="006B0699" w:rsidRDefault="006B0699" w:rsidP="006B0699">
          <w:pPr>
            <w:pStyle w:val="ListParagraph"/>
            <w:ind w:left="1800"/>
            <w:jc w:val="both"/>
            <w:rPr>
              <w:rFonts w:ascii="Calibri" w:hAnsi="Calibri" w:cs="Calibri"/>
              <w:lang w:val="es-DO"/>
            </w:rPr>
          </w:pPr>
          <w:r>
            <w:rPr>
              <w:noProof/>
            </w:rPr>
            <w:drawing>
              <wp:inline distT="0" distB="0" distL="0" distR="0" wp14:anchorId="3B672710" wp14:editId="7F5256B8">
                <wp:extent cx="4719343" cy="600075"/>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31044" cy="614278"/>
                        </a:xfrm>
                        <a:prstGeom prst="rect">
                          <a:avLst/>
                        </a:prstGeom>
                      </pic:spPr>
                    </pic:pic>
                  </a:graphicData>
                </a:graphic>
              </wp:inline>
            </w:drawing>
          </w:r>
        </w:p>
        <w:p w14:paraId="260D4FF5" w14:textId="77777777" w:rsidR="006B0699" w:rsidRDefault="006B0699" w:rsidP="006B0699">
          <w:pPr>
            <w:pStyle w:val="ListParagraph"/>
            <w:ind w:left="1800"/>
            <w:jc w:val="both"/>
            <w:rPr>
              <w:rFonts w:ascii="Calibri" w:hAnsi="Calibri" w:cs="Calibri"/>
              <w:b/>
              <w:lang w:val="es-DO"/>
            </w:rPr>
          </w:pPr>
        </w:p>
        <w:p w14:paraId="67C13FDF" w14:textId="77777777" w:rsidR="006B0699" w:rsidRPr="0008712D" w:rsidRDefault="006B0699" w:rsidP="006B0699">
          <w:pPr>
            <w:pStyle w:val="ListParagraph"/>
            <w:numPr>
              <w:ilvl w:val="1"/>
              <w:numId w:val="19"/>
            </w:numPr>
            <w:spacing w:after="0" w:line="240" w:lineRule="auto"/>
            <w:jc w:val="both"/>
            <w:rPr>
              <w:rFonts w:cs="Calibri"/>
              <w:b/>
              <w:lang w:val="es-DO"/>
            </w:rPr>
          </w:pPr>
          <w:r>
            <w:rPr>
              <w:rFonts w:ascii="Calibri" w:hAnsi="Calibri" w:cs="Calibri"/>
              <w:b/>
              <w:lang w:val="es-DO"/>
            </w:rPr>
            <w:t xml:space="preserve">Una vez </w:t>
          </w:r>
          <w:r>
            <w:rPr>
              <w:rFonts w:cs="Calibri"/>
              <w:b/>
              <w:lang w:val="es-DO"/>
            </w:rPr>
            <w:t xml:space="preserve">dentro del sistema SAAM, ya sea accediendo por PPG o Portal </w:t>
          </w:r>
          <w:proofErr w:type="spellStart"/>
          <w:r>
            <w:rPr>
              <w:rFonts w:cs="Calibri"/>
              <w:b/>
              <w:lang w:val="es-DO"/>
            </w:rPr>
            <w:t>Wep</w:t>
          </w:r>
          <w:proofErr w:type="spellEnd"/>
          <w:r>
            <w:rPr>
              <w:rFonts w:cs="Calibri"/>
              <w:b/>
              <w:lang w:val="es-DO"/>
            </w:rPr>
            <w:t xml:space="preserve"> (PAW); </w:t>
          </w:r>
          <w:r w:rsidRPr="0008712D">
            <w:rPr>
              <w:rFonts w:cs="Calibri"/>
              <w:lang w:val="es-DO"/>
            </w:rPr>
            <w:t>el/la Representante selecciona la</w:t>
          </w:r>
          <w:r>
            <w:rPr>
              <w:rFonts w:cs="Calibri"/>
              <w:lang w:val="es-DO"/>
            </w:rPr>
            <w:t xml:space="preserve"> ruta Procesos-</w:t>
          </w:r>
          <w:r w:rsidRPr="0008712D">
            <w:rPr>
              <w:rFonts w:cs="Calibri"/>
              <w:lang w:val="es-DO"/>
            </w:rPr>
            <w:t>Interacciones</w:t>
          </w:r>
          <w:r>
            <w:rPr>
              <w:rFonts w:cs="Calibri"/>
              <w:lang w:val="es-DO"/>
            </w:rPr>
            <w:t>-</w:t>
          </w:r>
          <w:r w:rsidRPr="0008712D">
            <w:rPr>
              <w:rFonts w:cs="Calibri"/>
              <w:lang w:val="es-DO"/>
            </w:rPr>
            <w:t>Agregar:</w:t>
          </w:r>
        </w:p>
        <w:p w14:paraId="7BBC2DFE" w14:textId="77777777" w:rsidR="006B0699" w:rsidRDefault="006B0699" w:rsidP="006B0699">
          <w:pPr>
            <w:pStyle w:val="ListParagraph"/>
            <w:jc w:val="both"/>
            <w:rPr>
              <w:rFonts w:cs="Calibri"/>
              <w:lang w:val="es-DO"/>
            </w:rPr>
          </w:pPr>
        </w:p>
        <w:p w14:paraId="7D3D5D42" w14:textId="77777777" w:rsidR="006B0699" w:rsidRDefault="006B0699" w:rsidP="006B0699">
          <w:pPr>
            <w:pStyle w:val="ListParagraph"/>
            <w:jc w:val="center"/>
            <w:rPr>
              <w:rFonts w:cs="Calibri"/>
              <w:lang w:val="es-DO"/>
            </w:rPr>
          </w:pPr>
          <w:r>
            <w:rPr>
              <w:rFonts w:cs="Calibri"/>
              <w:noProof/>
              <w:lang w:val="es-DO"/>
            </w:rPr>
            <w:drawing>
              <wp:inline distT="0" distB="0" distL="0" distR="0" wp14:anchorId="14D5BCBE" wp14:editId="66B68E14">
                <wp:extent cx="5191125" cy="1266825"/>
                <wp:effectExtent l="0" t="0" r="9525" b="9525"/>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91125" cy="1266825"/>
                        </a:xfrm>
                        <a:prstGeom prst="rect">
                          <a:avLst/>
                        </a:prstGeom>
                        <a:noFill/>
                        <a:ln>
                          <a:noFill/>
                        </a:ln>
                      </pic:spPr>
                    </pic:pic>
                  </a:graphicData>
                </a:graphic>
              </wp:inline>
            </w:drawing>
          </w:r>
        </w:p>
        <w:p w14:paraId="362FB413" w14:textId="77777777" w:rsidR="006B0699" w:rsidRDefault="006B0699" w:rsidP="006B0699">
          <w:pPr>
            <w:pStyle w:val="ListParagraph"/>
            <w:jc w:val="both"/>
            <w:rPr>
              <w:rFonts w:cs="Calibri"/>
              <w:lang w:val="es-DO"/>
            </w:rPr>
          </w:pPr>
        </w:p>
        <w:p w14:paraId="5F1C038F" w14:textId="77777777" w:rsidR="006B0699" w:rsidRDefault="006B0699" w:rsidP="006B0699">
          <w:pPr>
            <w:pStyle w:val="ListParagraph"/>
            <w:jc w:val="both"/>
            <w:rPr>
              <w:rFonts w:cs="Calibri"/>
              <w:lang w:val="es-DO"/>
            </w:rPr>
          </w:pPr>
        </w:p>
        <w:p w14:paraId="50C169CD" w14:textId="77777777" w:rsidR="006B0699" w:rsidRDefault="006B0699" w:rsidP="006B0699">
          <w:pPr>
            <w:pStyle w:val="ListParagraph"/>
            <w:jc w:val="both"/>
            <w:rPr>
              <w:rFonts w:cs="Calibri"/>
              <w:lang w:val="es-DO"/>
            </w:rPr>
          </w:pPr>
        </w:p>
        <w:p w14:paraId="2704CA0C" w14:textId="77777777" w:rsidR="006B0699" w:rsidRDefault="006B0699" w:rsidP="006B0699">
          <w:pPr>
            <w:pStyle w:val="ListParagraph"/>
            <w:jc w:val="both"/>
            <w:rPr>
              <w:rFonts w:cs="Calibri"/>
              <w:lang w:val="es-DO"/>
            </w:rPr>
          </w:pPr>
        </w:p>
        <w:p w14:paraId="7DC7E966" w14:textId="77777777" w:rsidR="006B0699" w:rsidRDefault="006B0699" w:rsidP="006B0699">
          <w:pPr>
            <w:pStyle w:val="ListParagraph"/>
            <w:jc w:val="both"/>
            <w:rPr>
              <w:rFonts w:cs="Calibri"/>
              <w:lang w:val="es-DO"/>
            </w:rPr>
          </w:pPr>
        </w:p>
        <w:p w14:paraId="7951F359" w14:textId="77777777" w:rsidR="006B0699" w:rsidRDefault="006B0699" w:rsidP="006B0699">
          <w:pPr>
            <w:pStyle w:val="ListParagraph"/>
            <w:numPr>
              <w:ilvl w:val="1"/>
              <w:numId w:val="19"/>
            </w:numPr>
            <w:spacing w:after="0" w:line="240" w:lineRule="auto"/>
            <w:rPr>
              <w:rFonts w:ascii="Calibri" w:hAnsi="Calibri" w:cs="Calibri"/>
              <w:lang w:val="es-DO"/>
            </w:rPr>
          </w:pPr>
          <w:r>
            <w:rPr>
              <w:rFonts w:cs="Calibri"/>
              <w:lang w:val="es-DO"/>
            </w:rPr>
            <w:lastRenderedPageBreak/>
            <w:t xml:space="preserve">Digita el número del/la cliente y da </w:t>
          </w:r>
          <w:proofErr w:type="spellStart"/>
          <w:r>
            <w:rPr>
              <w:rFonts w:cs="Calibri"/>
              <w:lang w:val="es-DO"/>
            </w:rPr>
            <w:t>click</w:t>
          </w:r>
          <w:proofErr w:type="spellEnd"/>
          <w:r>
            <w:rPr>
              <w:rFonts w:cs="Calibri"/>
              <w:lang w:val="es-DO"/>
            </w:rPr>
            <w:t xml:space="preserve"> al botón </w:t>
          </w:r>
          <w:r>
            <w:rPr>
              <w:rFonts w:cs="Calibri"/>
              <w:b/>
              <w:lang w:val="es-DO"/>
            </w:rPr>
            <w:t>buscar:</w:t>
          </w:r>
        </w:p>
        <w:p w14:paraId="57F1A2EE" w14:textId="77777777" w:rsidR="006B0699" w:rsidRDefault="006B0699" w:rsidP="006B0699">
          <w:pPr>
            <w:ind w:left="765"/>
            <w:jc w:val="center"/>
            <w:rPr>
              <w:rFonts w:ascii="Calibri" w:hAnsi="Calibri" w:cs="Calibri"/>
              <w:b/>
              <w:lang w:val="es-DO"/>
            </w:rPr>
          </w:pPr>
          <w:r>
            <w:rPr>
              <w:rFonts w:ascii="Calibri" w:hAnsi="Calibri" w:cs="Calibri"/>
              <w:b/>
              <w:noProof/>
              <w:lang w:val="es-DO"/>
            </w:rPr>
            <w:drawing>
              <wp:inline distT="0" distB="0" distL="0" distR="0" wp14:anchorId="047572EE" wp14:editId="28C6C9E3">
                <wp:extent cx="4934057" cy="2229814"/>
                <wp:effectExtent l="0" t="0" r="0" b="0"/>
                <wp:docPr id="13" name="Picture 13" descr="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10;&#10;Description automatically generated with low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72301" cy="2247098"/>
                        </a:xfrm>
                        <a:prstGeom prst="rect">
                          <a:avLst/>
                        </a:prstGeom>
                        <a:noFill/>
                        <a:ln>
                          <a:noFill/>
                        </a:ln>
                      </pic:spPr>
                    </pic:pic>
                  </a:graphicData>
                </a:graphic>
              </wp:inline>
            </w:drawing>
          </w:r>
        </w:p>
        <w:p w14:paraId="6C045934" w14:textId="77777777" w:rsidR="006B0699" w:rsidRDefault="006B0699" w:rsidP="006B0699">
          <w:pPr>
            <w:pStyle w:val="ListParagraph"/>
            <w:numPr>
              <w:ilvl w:val="1"/>
              <w:numId w:val="19"/>
            </w:numPr>
            <w:spacing w:after="0" w:line="240" w:lineRule="auto"/>
            <w:jc w:val="both"/>
            <w:rPr>
              <w:rFonts w:cs="Calibri"/>
              <w:lang w:val="es-DO"/>
            </w:rPr>
          </w:pPr>
          <w:r>
            <w:rPr>
              <w:rFonts w:cs="Calibri"/>
              <w:lang w:val="es-DO"/>
            </w:rPr>
            <w:t xml:space="preserve">Al hacer </w:t>
          </w:r>
          <w:proofErr w:type="spellStart"/>
          <w:r>
            <w:rPr>
              <w:rFonts w:cs="Calibri"/>
              <w:lang w:val="es-DO"/>
            </w:rPr>
            <w:t>click</w:t>
          </w:r>
          <w:proofErr w:type="spellEnd"/>
          <w:r>
            <w:rPr>
              <w:rFonts w:cs="Calibri"/>
              <w:lang w:val="es-DO"/>
            </w:rPr>
            <w:t xml:space="preserve"> al botón buscar, se genera   una pantalla con los datos del/la cliente, por lo que se valida que esté correcto. Esta pantalla tiene dos botones:</w:t>
          </w:r>
        </w:p>
        <w:p w14:paraId="7DDF0A6F" w14:textId="77777777" w:rsidR="006B0699" w:rsidRDefault="006B0699" w:rsidP="006B0699">
          <w:pPr>
            <w:pStyle w:val="ListParagraph"/>
            <w:spacing w:after="0" w:line="240" w:lineRule="auto"/>
            <w:ind w:left="792"/>
            <w:rPr>
              <w:rFonts w:cs="Calibri"/>
              <w:lang w:val="es-DO"/>
            </w:rPr>
          </w:pPr>
        </w:p>
        <w:p w14:paraId="70A04FEA" w14:textId="77777777" w:rsidR="006B0699" w:rsidRDefault="006B0699" w:rsidP="006B0699">
          <w:pPr>
            <w:pStyle w:val="ListParagraph"/>
            <w:numPr>
              <w:ilvl w:val="2"/>
              <w:numId w:val="19"/>
            </w:numPr>
            <w:spacing w:after="0" w:line="240" w:lineRule="auto"/>
            <w:ind w:left="1260" w:hanging="540"/>
            <w:rPr>
              <w:rFonts w:cs="Calibri"/>
              <w:b/>
              <w:lang w:val="es-DO"/>
            </w:rPr>
          </w:pPr>
          <w:r>
            <w:rPr>
              <w:rFonts w:cs="Calibri"/>
              <w:b/>
              <w:lang w:val="es-DO"/>
            </w:rPr>
            <w:t>Captura:</w:t>
          </w:r>
          <w:r>
            <w:rPr>
              <w:rFonts w:cs="Calibri"/>
              <w:lang w:val="es-DO"/>
            </w:rPr>
            <w:t xml:space="preserve"> en él puede validar si el/la cliente tiene reclamaciones y el status de éstas.</w:t>
          </w:r>
        </w:p>
        <w:p w14:paraId="5126AD22" w14:textId="77777777" w:rsidR="006B0699" w:rsidRDefault="006B0699" w:rsidP="006B0699">
          <w:pPr>
            <w:pStyle w:val="ListParagraph"/>
            <w:numPr>
              <w:ilvl w:val="2"/>
              <w:numId w:val="19"/>
            </w:numPr>
            <w:spacing w:after="0" w:line="240" w:lineRule="auto"/>
            <w:ind w:left="1260" w:hanging="540"/>
            <w:rPr>
              <w:rFonts w:cs="Calibri"/>
              <w:b/>
              <w:lang w:val="es-DO"/>
            </w:rPr>
          </w:pPr>
          <w:r>
            <w:rPr>
              <w:rFonts w:cs="Calibri"/>
              <w:b/>
              <w:lang w:val="es-DO"/>
            </w:rPr>
            <w:t>Disminuir</w:t>
          </w:r>
          <w:r>
            <w:rPr>
              <w:rFonts w:cs="Calibri"/>
              <w:lang w:val="es-DO"/>
            </w:rPr>
            <w:t>: para salir de la pantalla.</w:t>
          </w:r>
        </w:p>
        <w:p w14:paraId="53CCC532" w14:textId="77777777" w:rsidR="006B0699" w:rsidRDefault="006B0699" w:rsidP="006B0699">
          <w:pPr>
            <w:pStyle w:val="NoSpacing"/>
            <w:jc w:val="both"/>
            <w:rPr>
              <w:rFonts w:cs="Calibri"/>
              <w:lang w:val="es-DO"/>
            </w:rPr>
          </w:pPr>
        </w:p>
        <w:p w14:paraId="71B5F2D1" w14:textId="77777777" w:rsidR="006B0699" w:rsidRDefault="006B0699" w:rsidP="006B0699">
          <w:pPr>
            <w:pStyle w:val="ListParagraph"/>
            <w:spacing w:after="0" w:line="240" w:lineRule="auto"/>
            <w:ind w:left="792"/>
            <w:jc w:val="both"/>
            <w:rPr>
              <w:rFonts w:cs="Calibri"/>
              <w:lang w:val="es-DO"/>
            </w:rPr>
          </w:pPr>
          <w:r>
            <w:rPr>
              <w:rFonts w:cs="Calibri"/>
              <w:b/>
              <w:lang w:val="es-DO"/>
            </w:rPr>
            <w:t>Nota#1:</w:t>
          </w:r>
          <w:r>
            <w:rPr>
              <w:rFonts w:cs="Calibri"/>
              <w:lang w:val="es-DO"/>
            </w:rPr>
            <w:t xml:space="preserve"> Si el/la cliente tiene reclamaciones abiertas, el / la Representante da </w:t>
          </w:r>
          <w:proofErr w:type="spellStart"/>
          <w:r>
            <w:rPr>
              <w:rFonts w:cs="Calibri"/>
              <w:lang w:val="es-DO"/>
            </w:rPr>
            <w:t>click</w:t>
          </w:r>
          <w:proofErr w:type="spellEnd"/>
          <w:r>
            <w:rPr>
              <w:rFonts w:cs="Calibri"/>
              <w:lang w:val="es-DO"/>
            </w:rPr>
            <w:t xml:space="preserve"> al botón disminuir y a cerrar la captura, para posteriormente realizar la interacción; de acuerdo al Manual </w:t>
          </w:r>
          <w:r w:rsidRPr="0008712D">
            <w:rPr>
              <w:rFonts w:cs="Calibri"/>
              <w:b/>
              <w:i/>
              <w:lang w:val="es-DO"/>
            </w:rPr>
            <w:t>Sistema de Administración de Averías Móviles (SAM) – MAN94.</w:t>
          </w:r>
        </w:p>
        <w:p w14:paraId="6C312C17" w14:textId="77777777" w:rsidR="006B0699" w:rsidRDefault="006B0699" w:rsidP="006B0699">
          <w:pPr>
            <w:pStyle w:val="ListParagraph"/>
            <w:spacing w:after="0" w:line="240" w:lineRule="auto"/>
            <w:ind w:left="792"/>
            <w:jc w:val="both"/>
            <w:rPr>
              <w:rFonts w:cs="Calibri"/>
              <w:b/>
              <w:lang w:val="es-DO"/>
            </w:rPr>
          </w:pPr>
        </w:p>
        <w:p w14:paraId="35756B69" w14:textId="77777777" w:rsidR="006B0699" w:rsidRDefault="006B0699" w:rsidP="006B0699">
          <w:pPr>
            <w:pStyle w:val="ListParagraph"/>
            <w:spacing w:after="0" w:line="240" w:lineRule="auto"/>
            <w:ind w:left="792"/>
            <w:jc w:val="both"/>
            <w:rPr>
              <w:rFonts w:cs="Calibri"/>
              <w:lang w:val="es-DO"/>
            </w:rPr>
          </w:pPr>
          <w:r>
            <w:rPr>
              <w:rFonts w:cs="Calibri"/>
              <w:b/>
              <w:lang w:val="es-DO"/>
            </w:rPr>
            <w:t>Nota#2:</w:t>
          </w:r>
          <w:r>
            <w:rPr>
              <w:rFonts w:cs="Calibri"/>
              <w:lang w:val="es-DO"/>
            </w:rPr>
            <w:t xml:space="preserve"> Si el/la cliente no tiene reclamaciones abiertas, el / la Representante da </w:t>
          </w:r>
          <w:proofErr w:type="spellStart"/>
          <w:r>
            <w:rPr>
              <w:rFonts w:cs="Calibri"/>
              <w:lang w:val="es-DO"/>
            </w:rPr>
            <w:t>click</w:t>
          </w:r>
          <w:proofErr w:type="spellEnd"/>
          <w:r>
            <w:rPr>
              <w:rFonts w:cs="Calibri"/>
              <w:lang w:val="es-DO"/>
            </w:rPr>
            <w:t xml:space="preserve"> al botón disminuir y continuar con el proceso.</w:t>
          </w:r>
        </w:p>
        <w:p w14:paraId="74A67B20" w14:textId="77777777" w:rsidR="006B0699" w:rsidRDefault="006B0699" w:rsidP="006B0699">
          <w:pPr>
            <w:ind w:left="708"/>
            <w:jc w:val="both"/>
            <w:rPr>
              <w:rFonts w:ascii="Calibri" w:hAnsi="Calibri" w:cs="Calibri"/>
              <w:b/>
              <w:lang w:val="es-DO"/>
            </w:rPr>
          </w:pPr>
        </w:p>
        <w:p w14:paraId="31CE6E9D" w14:textId="77777777" w:rsidR="006B0699" w:rsidRDefault="006B0699" w:rsidP="006B0699">
          <w:pPr>
            <w:jc w:val="center"/>
            <w:rPr>
              <w:rFonts w:ascii="Calibri" w:hAnsi="Calibri" w:cs="Calibri"/>
              <w:b/>
            </w:rPr>
          </w:pPr>
          <w:r>
            <w:rPr>
              <w:noProof/>
            </w:rPr>
            <w:drawing>
              <wp:inline distT="0" distB="0" distL="0" distR="0" wp14:anchorId="6D3BD07F" wp14:editId="2ABA7978">
                <wp:extent cx="5017135" cy="2660073"/>
                <wp:effectExtent l="0" t="0" r="0" b="6985"/>
                <wp:docPr id="14" name="Picture 1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 email&#10;&#10;Description automatically generated"/>
                        <pic:cNvPicPr/>
                      </pic:nvPicPr>
                      <pic:blipFill>
                        <a:blip r:embed="rId14"/>
                        <a:stretch>
                          <a:fillRect/>
                        </a:stretch>
                      </pic:blipFill>
                      <pic:spPr>
                        <a:xfrm>
                          <a:off x="0" y="0"/>
                          <a:ext cx="5058830" cy="2682179"/>
                        </a:xfrm>
                        <a:prstGeom prst="rect">
                          <a:avLst/>
                        </a:prstGeom>
                      </pic:spPr>
                    </pic:pic>
                  </a:graphicData>
                </a:graphic>
              </wp:inline>
            </w:drawing>
          </w:r>
        </w:p>
        <w:p w14:paraId="57765DC4" w14:textId="77777777" w:rsidR="006B0699" w:rsidRPr="00AA0F8B" w:rsidRDefault="006B0699" w:rsidP="006B0699">
          <w:pPr>
            <w:jc w:val="center"/>
            <w:rPr>
              <w:rFonts w:ascii="Calibri" w:hAnsi="Calibri" w:cs="Calibri"/>
              <w:b/>
            </w:rPr>
          </w:pPr>
        </w:p>
        <w:p w14:paraId="72F81525" w14:textId="77777777" w:rsidR="006B0699" w:rsidRDefault="006B0699" w:rsidP="006B0699">
          <w:pPr>
            <w:pStyle w:val="ListParagraph"/>
            <w:numPr>
              <w:ilvl w:val="1"/>
              <w:numId w:val="19"/>
            </w:numPr>
            <w:spacing w:after="0" w:line="240" w:lineRule="auto"/>
            <w:jc w:val="both"/>
            <w:rPr>
              <w:rFonts w:cs="Calibri"/>
              <w:lang w:val="es-DO"/>
            </w:rPr>
          </w:pPr>
          <w:r>
            <w:rPr>
              <w:rFonts w:cs="Calibri"/>
              <w:lang w:val="es-DO"/>
            </w:rPr>
            <w:lastRenderedPageBreak/>
            <w:t>Luego de salir de la pantalla de información del/la cliente el/la Representante, selecciona la información de la captura y da clic al botón diagnosticar.</w:t>
          </w:r>
        </w:p>
        <w:p w14:paraId="325030B1" w14:textId="77777777" w:rsidR="006B0699" w:rsidRDefault="006B0699" w:rsidP="006B0699">
          <w:pPr>
            <w:pStyle w:val="ListParagraph"/>
            <w:spacing w:after="0" w:line="240" w:lineRule="auto"/>
            <w:ind w:left="792"/>
            <w:jc w:val="both"/>
            <w:rPr>
              <w:rFonts w:cs="Calibri"/>
              <w:lang w:val="es-DO"/>
            </w:rPr>
          </w:pPr>
        </w:p>
        <w:p w14:paraId="4968C0B4" w14:textId="77777777" w:rsidR="006B0699" w:rsidRDefault="006B0699" w:rsidP="006B0699">
          <w:pPr>
            <w:ind w:left="1416"/>
            <w:jc w:val="both"/>
            <w:rPr>
              <w:rFonts w:cs="Calibri"/>
            </w:rPr>
          </w:pPr>
          <w:r>
            <w:rPr>
              <w:noProof/>
            </w:rPr>
            <w:drawing>
              <wp:inline distT="0" distB="0" distL="0" distR="0" wp14:anchorId="4ED2C8A2" wp14:editId="0767D91B">
                <wp:extent cx="5023262" cy="574777"/>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77054" cy="580932"/>
                        </a:xfrm>
                        <a:prstGeom prst="rect">
                          <a:avLst/>
                        </a:prstGeom>
                      </pic:spPr>
                    </pic:pic>
                  </a:graphicData>
                </a:graphic>
              </wp:inline>
            </w:drawing>
          </w:r>
        </w:p>
        <w:p w14:paraId="52B5A164" w14:textId="1842F8F6" w:rsidR="006B0699" w:rsidRDefault="006B0699" w:rsidP="006B0699">
          <w:pPr>
            <w:pStyle w:val="ListParagraph"/>
            <w:numPr>
              <w:ilvl w:val="1"/>
              <w:numId w:val="19"/>
            </w:numPr>
            <w:spacing w:after="0" w:line="240" w:lineRule="auto"/>
            <w:jc w:val="both"/>
            <w:rPr>
              <w:rFonts w:cs="Calibri"/>
              <w:lang w:val="es-DO"/>
            </w:rPr>
          </w:pPr>
          <w:r>
            <w:rPr>
              <w:rFonts w:cs="Calibri"/>
              <w:lang w:val="es-DO"/>
            </w:rPr>
            <w:t xml:space="preserve">El sistema realiza validación </w:t>
          </w:r>
          <w:r>
            <w:rPr>
              <w:rFonts w:cs="Calibri"/>
              <w:lang w:val="es-DO"/>
            </w:rPr>
            <w:t>de acuerdo con el</w:t>
          </w:r>
          <w:r>
            <w:rPr>
              <w:rFonts w:cs="Calibri"/>
              <w:lang w:val="es-DO"/>
            </w:rPr>
            <w:t xml:space="preserve"> síntoma que se tomó y genera pantalla con el resultado:</w:t>
          </w:r>
        </w:p>
        <w:p w14:paraId="1CFD57AA" w14:textId="77777777" w:rsidR="006B0699" w:rsidRDefault="006B0699" w:rsidP="006B0699">
          <w:pPr>
            <w:pStyle w:val="ListParagraph"/>
            <w:ind w:left="1530"/>
            <w:jc w:val="both"/>
            <w:rPr>
              <w:rFonts w:cs="Calibri"/>
              <w:lang w:val="es-DO"/>
            </w:rPr>
          </w:pPr>
        </w:p>
        <w:p w14:paraId="3E18E289" w14:textId="77777777" w:rsidR="006B0699" w:rsidRDefault="006B0699" w:rsidP="006B0699">
          <w:pPr>
            <w:pStyle w:val="ListParagraph"/>
            <w:numPr>
              <w:ilvl w:val="2"/>
              <w:numId w:val="19"/>
            </w:numPr>
            <w:spacing w:after="0" w:line="240" w:lineRule="auto"/>
            <w:ind w:left="1260" w:hanging="540"/>
            <w:rPr>
              <w:rFonts w:cs="Calibri"/>
              <w:lang w:val="es-DO"/>
            </w:rPr>
          </w:pPr>
          <w:r>
            <w:rPr>
              <w:rFonts w:cs="Calibri"/>
              <w:lang w:val="es-DO"/>
            </w:rPr>
            <w:t xml:space="preserve">Síntomas Con </w:t>
          </w:r>
          <w:r w:rsidRPr="0008712D">
            <w:rPr>
              <w:rFonts w:cs="Calibri"/>
              <w:b/>
              <w:lang w:val="es-DO"/>
            </w:rPr>
            <w:t>Diagnóstico SAAM</w:t>
          </w:r>
          <w:r>
            <w:rPr>
              <w:rFonts w:cs="Calibri"/>
              <w:lang w:val="es-DO"/>
            </w:rPr>
            <w:t>:</w:t>
          </w:r>
        </w:p>
        <w:p w14:paraId="5BB76A13" w14:textId="77777777" w:rsidR="006B0699" w:rsidRDefault="006B0699" w:rsidP="006B0699">
          <w:pPr>
            <w:jc w:val="both"/>
            <w:rPr>
              <w:rFonts w:cs="Calibri"/>
              <w:lang w:val="es-DO"/>
            </w:rPr>
          </w:pPr>
          <w:r>
            <w:rPr>
              <w:noProof/>
            </w:rPr>
            <w:drawing>
              <wp:anchor distT="0" distB="0" distL="114300" distR="114300" simplePos="0" relativeHeight="251659264" behindDoc="1" locked="0" layoutInCell="1" allowOverlap="1" wp14:anchorId="360083A7" wp14:editId="4CC762E7">
                <wp:simplePos x="0" y="0"/>
                <wp:positionH relativeFrom="margin">
                  <wp:posOffset>651510</wp:posOffset>
                </wp:positionH>
                <wp:positionV relativeFrom="paragraph">
                  <wp:posOffset>40640</wp:posOffset>
                </wp:positionV>
                <wp:extent cx="4813935" cy="1285240"/>
                <wp:effectExtent l="0" t="0" r="0" b="508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t="7973" b="2"/>
                        <a:stretch>
                          <a:fillRect/>
                        </a:stretch>
                      </pic:blipFill>
                      <pic:spPr bwMode="auto">
                        <a:xfrm>
                          <a:off x="0" y="0"/>
                          <a:ext cx="4476750" cy="1195070"/>
                        </a:xfrm>
                        <a:prstGeom prst="rect">
                          <a:avLst/>
                        </a:prstGeom>
                        <a:noFill/>
                      </pic:spPr>
                    </pic:pic>
                  </a:graphicData>
                </a:graphic>
                <wp14:sizeRelH relativeFrom="page">
                  <wp14:pctWidth>0</wp14:pctWidth>
                </wp14:sizeRelH>
                <wp14:sizeRelV relativeFrom="margin">
                  <wp14:pctHeight>0</wp14:pctHeight>
                </wp14:sizeRelV>
              </wp:anchor>
            </w:drawing>
          </w:r>
        </w:p>
        <w:p w14:paraId="266D3F9C" w14:textId="77777777" w:rsidR="006B0699" w:rsidRDefault="006B0699" w:rsidP="006B0699">
          <w:pPr>
            <w:jc w:val="both"/>
            <w:rPr>
              <w:rFonts w:cs="Calibri"/>
              <w:lang w:val="es-DO"/>
            </w:rPr>
          </w:pPr>
        </w:p>
        <w:p w14:paraId="482DFBF1" w14:textId="77777777" w:rsidR="006B0699" w:rsidRDefault="006B0699" w:rsidP="006B0699">
          <w:pPr>
            <w:jc w:val="both"/>
            <w:rPr>
              <w:rFonts w:cs="Calibri"/>
              <w:lang w:val="es-DO"/>
            </w:rPr>
          </w:pPr>
        </w:p>
        <w:p w14:paraId="27273634" w14:textId="77777777" w:rsidR="006B0699" w:rsidRDefault="006B0699" w:rsidP="006B0699">
          <w:pPr>
            <w:jc w:val="both"/>
            <w:rPr>
              <w:rFonts w:cs="Calibri"/>
              <w:lang w:val="es-DO"/>
            </w:rPr>
          </w:pPr>
        </w:p>
        <w:p w14:paraId="265720B7" w14:textId="77777777" w:rsidR="006B0699" w:rsidRDefault="006B0699" w:rsidP="006B0699">
          <w:pPr>
            <w:pStyle w:val="ListParagraph"/>
            <w:ind w:left="2250"/>
            <w:jc w:val="both"/>
            <w:rPr>
              <w:rFonts w:cs="Calibri"/>
              <w:lang w:val="es-DO"/>
            </w:rPr>
          </w:pPr>
        </w:p>
        <w:p w14:paraId="778ECC51" w14:textId="77777777" w:rsidR="006B0699" w:rsidRDefault="006B0699" w:rsidP="006B0699">
          <w:pPr>
            <w:pStyle w:val="ListParagraph"/>
            <w:ind w:left="2250"/>
            <w:jc w:val="both"/>
            <w:rPr>
              <w:rFonts w:cs="Calibri"/>
              <w:lang w:val="es-DO"/>
            </w:rPr>
          </w:pPr>
        </w:p>
        <w:p w14:paraId="3C413656" w14:textId="1DFA7C67" w:rsidR="006B0699" w:rsidRDefault="006B0699" w:rsidP="006B0699">
          <w:pPr>
            <w:pStyle w:val="ListParagraph"/>
            <w:numPr>
              <w:ilvl w:val="3"/>
              <w:numId w:val="19"/>
            </w:numPr>
            <w:spacing w:after="0" w:line="240" w:lineRule="auto"/>
            <w:ind w:left="1800" w:hanging="720"/>
            <w:rPr>
              <w:rFonts w:cs="Calibri"/>
              <w:lang w:val="es-DO"/>
            </w:rPr>
          </w:pPr>
          <w:r>
            <w:rPr>
              <w:rFonts w:cs="Calibri"/>
              <w:lang w:val="es-DO"/>
            </w:rPr>
            <w:t xml:space="preserve">Ejemplo de diagnóstico de inconveniente de Internet Móvil Libre Postpago – No </w:t>
          </w:r>
          <w:r>
            <w:rPr>
              <w:rFonts w:cs="Calibri"/>
              <w:lang w:val="es-DO"/>
            </w:rPr>
            <w:t>está</w:t>
          </w:r>
          <w:r>
            <w:rPr>
              <w:rFonts w:cs="Calibri"/>
              <w:lang w:val="es-DO"/>
            </w:rPr>
            <w:t xml:space="preserve"> conectando:  </w:t>
          </w:r>
        </w:p>
        <w:p w14:paraId="2CCE6546" w14:textId="77777777" w:rsidR="006B0699" w:rsidRDefault="006B0699" w:rsidP="006B0699">
          <w:pPr>
            <w:jc w:val="center"/>
            <w:rPr>
              <w:rFonts w:ascii="Calibri" w:hAnsi="Calibri" w:cs="Calibri"/>
              <w:lang w:val="es-DO"/>
            </w:rPr>
          </w:pPr>
          <w:r>
            <w:rPr>
              <w:noProof/>
            </w:rPr>
            <w:drawing>
              <wp:inline distT="0" distB="0" distL="0" distR="0" wp14:anchorId="182A0B77" wp14:editId="20069C04">
                <wp:extent cx="4769925" cy="2693275"/>
                <wp:effectExtent l="0" t="0" r="0" b="0"/>
                <wp:docPr id="17" name="Picture 1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text, application, email&#10;&#10;Description automatically generated"/>
                        <pic:cNvPicPr/>
                      </pic:nvPicPr>
                      <pic:blipFill>
                        <a:blip r:embed="rId17"/>
                        <a:stretch>
                          <a:fillRect/>
                        </a:stretch>
                      </pic:blipFill>
                      <pic:spPr>
                        <a:xfrm>
                          <a:off x="0" y="0"/>
                          <a:ext cx="4785943" cy="2702320"/>
                        </a:xfrm>
                        <a:prstGeom prst="rect">
                          <a:avLst/>
                        </a:prstGeom>
                      </pic:spPr>
                    </pic:pic>
                  </a:graphicData>
                </a:graphic>
              </wp:inline>
            </w:drawing>
          </w:r>
        </w:p>
        <w:p w14:paraId="050FF4B7" w14:textId="77777777" w:rsidR="006B0699" w:rsidRDefault="006B0699" w:rsidP="006B0699">
          <w:pPr>
            <w:pStyle w:val="ListParagraph"/>
            <w:numPr>
              <w:ilvl w:val="3"/>
              <w:numId w:val="19"/>
            </w:numPr>
            <w:spacing w:after="0" w:line="240" w:lineRule="auto"/>
            <w:ind w:left="1800" w:hanging="720"/>
            <w:jc w:val="both"/>
            <w:rPr>
              <w:rFonts w:cs="Calibri"/>
              <w:lang w:val="es-DO"/>
            </w:rPr>
          </w:pPr>
          <w:r>
            <w:rPr>
              <w:rFonts w:cs="Calibri"/>
              <w:lang w:val="es-DO"/>
            </w:rPr>
            <w:t xml:space="preserve">Ejemplo de diagnóstico para validar si el cliente cumple con las condiciones </w:t>
          </w:r>
          <w:proofErr w:type="spellStart"/>
          <w:r>
            <w:rPr>
              <w:rFonts w:cs="Calibri"/>
              <w:lang w:val="es-DO"/>
            </w:rPr>
            <w:t>VoLTE</w:t>
          </w:r>
          <w:proofErr w:type="spellEnd"/>
          <w:r>
            <w:rPr>
              <w:rFonts w:cs="Calibri"/>
              <w:lang w:val="es-DO"/>
            </w:rPr>
            <w:t xml:space="preserve">: </w:t>
          </w:r>
        </w:p>
        <w:p w14:paraId="502BD27E" w14:textId="77777777" w:rsidR="006B0699" w:rsidRDefault="006B0699" w:rsidP="006B0699">
          <w:pPr>
            <w:pStyle w:val="ListParagraph"/>
            <w:spacing w:after="0" w:line="240" w:lineRule="auto"/>
            <w:ind w:left="1800"/>
            <w:rPr>
              <w:rFonts w:cs="Calibri"/>
              <w:lang w:val="es-DO"/>
            </w:rPr>
          </w:pPr>
          <w:r>
            <w:rPr>
              <w:rFonts w:cs="Calibri"/>
              <w:lang w:val="es-DO"/>
            </w:rPr>
            <w:t xml:space="preserve"> </w:t>
          </w:r>
        </w:p>
        <w:p w14:paraId="3C370696" w14:textId="77777777" w:rsidR="006B0699" w:rsidRDefault="006B0699" w:rsidP="006B0699">
          <w:pPr>
            <w:ind w:left="360"/>
            <w:jc w:val="both"/>
            <w:rPr>
              <w:rFonts w:ascii="Calibri" w:hAnsi="Calibri" w:cs="Calibri"/>
            </w:rPr>
          </w:pPr>
          <w:r>
            <w:rPr>
              <w:rFonts w:cs="Calibri"/>
              <w:noProof/>
            </w:rPr>
            <w:lastRenderedPageBreak/>
            <w:drawing>
              <wp:inline distT="0" distB="0" distL="0" distR="0" wp14:anchorId="389BF961" wp14:editId="52BAD35B">
                <wp:extent cx="5705475" cy="1495425"/>
                <wp:effectExtent l="0" t="0" r="9525" b="9525"/>
                <wp:docPr id="2" name="Picture 2" descr="cid:image002.png@01D589AF.A34EF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2.png@01D589AF.A34EF300"/>
                        <pic:cNvPicPr>
                          <a:picLocks noChangeAspect="1" noChangeArrowheads="1"/>
                        </pic:cNvPicPr>
                      </pic:nvPicPr>
                      <pic:blipFill rotWithShape="1">
                        <a:blip r:embed="rId18">
                          <a:extLst>
                            <a:ext uri="{28A0092B-C50C-407E-A947-70E740481C1C}">
                              <a14:useLocalDpi xmlns:a14="http://schemas.microsoft.com/office/drawing/2010/main" val="0"/>
                            </a:ext>
                          </a:extLst>
                        </a:blip>
                        <a:srcRect r="4007" b="5988"/>
                        <a:stretch/>
                      </pic:blipFill>
                      <pic:spPr bwMode="auto">
                        <a:xfrm>
                          <a:off x="0" y="0"/>
                          <a:ext cx="5705475" cy="1495425"/>
                        </a:xfrm>
                        <a:prstGeom prst="rect">
                          <a:avLst/>
                        </a:prstGeom>
                        <a:noFill/>
                        <a:ln>
                          <a:noFill/>
                        </a:ln>
                        <a:extLst>
                          <a:ext uri="{53640926-AAD7-44D8-BBD7-CCE9431645EC}">
                            <a14:shadowObscured xmlns:a14="http://schemas.microsoft.com/office/drawing/2010/main"/>
                          </a:ext>
                        </a:extLst>
                      </pic:spPr>
                    </pic:pic>
                  </a:graphicData>
                </a:graphic>
              </wp:inline>
            </w:drawing>
          </w:r>
        </w:p>
        <w:p w14:paraId="26048807" w14:textId="77777777" w:rsidR="006B0699" w:rsidRDefault="006B0699" w:rsidP="006B0699">
          <w:pPr>
            <w:pStyle w:val="ListParagraph"/>
            <w:spacing w:after="0" w:line="240" w:lineRule="auto"/>
            <w:ind w:left="792"/>
            <w:jc w:val="both"/>
            <w:rPr>
              <w:rFonts w:cs="Calibri"/>
              <w:lang w:val="es-DO"/>
            </w:rPr>
          </w:pPr>
          <w:r>
            <w:rPr>
              <w:rFonts w:cs="Calibri"/>
              <w:b/>
              <w:lang w:val="es-DO"/>
            </w:rPr>
            <w:t>Nota#3:</w:t>
          </w:r>
          <w:r>
            <w:rPr>
              <w:rFonts w:cs="Calibri"/>
              <w:lang w:val="es-DO"/>
            </w:rPr>
            <w:t xml:space="preserve"> En caso de que la pantalla del diagnóstico presente un error, aparecerá un mensaje informativo indicando el por qué no fue satisfactorio el mismo (diagnóstico).</w:t>
          </w:r>
        </w:p>
        <w:p w14:paraId="16E33EBA" w14:textId="77777777" w:rsidR="006B0699" w:rsidRPr="00AA0F8B" w:rsidRDefault="006B0699" w:rsidP="006B0699">
          <w:pPr>
            <w:spacing w:after="0" w:line="240" w:lineRule="auto"/>
            <w:jc w:val="both"/>
            <w:rPr>
              <w:rFonts w:cs="Calibri"/>
              <w:lang w:val="es-DO"/>
            </w:rPr>
          </w:pPr>
        </w:p>
        <w:p w14:paraId="26EA124E" w14:textId="77777777" w:rsidR="006B0699" w:rsidRDefault="006B0699" w:rsidP="006B0699">
          <w:pPr>
            <w:pStyle w:val="ListParagraph"/>
            <w:spacing w:after="0" w:line="240" w:lineRule="auto"/>
            <w:ind w:left="792"/>
            <w:jc w:val="both"/>
            <w:rPr>
              <w:rFonts w:cs="Calibri"/>
              <w:lang w:val="es-DO"/>
            </w:rPr>
          </w:pPr>
          <w:r>
            <w:rPr>
              <w:rFonts w:cs="Calibri"/>
              <w:b/>
              <w:lang w:val="es-DO"/>
            </w:rPr>
            <w:t>Nota#4:</w:t>
          </w:r>
          <w:r>
            <w:rPr>
              <w:rFonts w:cs="Calibri"/>
              <w:lang w:val="es-DO"/>
            </w:rPr>
            <w:t xml:space="preserve"> Los cotejos   en la pantalla significan que el número está bien a nivel de sistema o que Diagnóstico realizó corrección. Para el caso de </w:t>
          </w:r>
          <w:proofErr w:type="spellStart"/>
          <w:r>
            <w:rPr>
              <w:rFonts w:cs="Calibri"/>
              <w:lang w:val="es-DO"/>
            </w:rPr>
            <w:t>VoLTE</w:t>
          </w:r>
          <w:proofErr w:type="spellEnd"/>
          <w:r>
            <w:rPr>
              <w:rFonts w:cs="Calibri"/>
              <w:lang w:val="es-DO"/>
            </w:rPr>
            <w:t xml:space="preserve"> sólo es una validación, no aplica corrección.</w:t>
          </w:r>
        </w:p>
        <w:p w14:paraId="7CCCFEAB" w14:textId="77777777" w:rsidR="006B0699" w:rsidRDefault="006B0699" w:rsidP="006B0699">
          <w:pPr>
            <w:pStyle w:val="ListParagraph"/>
            <w:spacing w:after="0" w:line="240" w:lineRule="auto"/>
            <w:ind w:left="792"/>
            <w:jc w:val="both"/>
            <w:rPr>
              <w:rFonts w:cs="Calibri"/>
              <w:lang w:val="es-DO"/>
            </w:rPr>
          </w:pPr>
        </w:p>
        <w:p w14:paraId="5F52D922" w14:textId="77777777" w:rsidR="006B0699" w:rsidRDefault="006B0699" w:rsidP="006B0699">
          <w:pPr>
            <w:pStyle w:val="ListParagraph"/>
            <w:numPr>
              <w:ilvl w:val="1"/>
              <w:numId w:val="19"/>
            </w:numPr>
            <w:spacing w:after="0" w:line="240" w:lineRule="auto"/>
            <w:jc w:val="both"/>
            <w:rPr>
              <w:rFonts w:cs="Calibri"/>
              <w:lang w:val="es-DO"/>
            </w:rPr>
          </w:pPr>
          <w:r>
            <w:rPr>
              <w:rFonts w:cs="Calibri"/>
              <w:lang w:val="es-DO"/>
            </w:rPr>
            <w:t>Para validar si el proceso del diagnóstico realizó la corrección, el/la Representante debe leer los comentarios que trae el sistema debajo de cada validación. Las “X” dependen de la validación.</w:t>
          </w:r>
        </w:p>
        <w:p w14:paraId="0860E6AA" w14:textId="77777777" w:rsidR="006B0699" w:rsidRDefault="006B0699" w:rsidP="006B0699">
          <w:pPr>
            <w:pStyle w:val="ListParagraph"/>
            <w:spacing w:after="0" w:line="240" w:lineRule="auto"/>
            <w:ind w:left="792"/>
            <w:jc w:val="both"/>
            <w:rPr>
              <w:rFonts w:cs="Calibri"/>
              <w:lang w:val="es-DO"/>
            </w:rPr>
          </w:pPr>
        </w:p>
        <w:p w14:paraId="087DBE29" w14:textId="77777777" w:rsidR="006B0699" w:rsidRDefault="006B0699" w:rsidP="006B0699">
          <w:pPr>
            <w:pStyle w:val="ListParagraph"/>
            <w:numPr>
              <w:ilvl w:val="2"/>
              <w:numId w:val="19"/>
            </w:numPr>
            <w:spacing w:after="0" w:line="240" w:lineRule="auto"/>
            <w:ind w:left="1260" w:hanging="540"/>
            <w:jc w:val="both"/>
            <w:rPr>
              <w:rFonts w:cs="Calibri"/>
              <w:lang w:val="es-DO"/>
            </w:rPr>
          </w:pPr>
          <w:r>
            <w:rPr>
              <w:rFonts w:cs="Calibri"/>
              <w:lang w:val="es-DO"/>
            </w:rPr>
            <w:t xml:space="preserve"> </w:t>
          </w:r>
          <w:proofErr w:type="spellStart"/>
          <w:r>
            <w:rPr>
              <w:rFonts w:cs="Calibri"/>
              <w:lang w:val="es-DO"/>
            </w:rPr>
            <w:t>Ej</w:t>
          </w:r>
          <w:proofErr w:type="spellEnd"/>
          <w:r>
            <w:rPr>
              <w:rFonts w:cs="Calibri"/>
              <w:lang w:val="es-DO"/>
            </w:rPr>
            <w:t xml:space="preserve">: si el número reportado es </w:t>
          </w:r>
          <w:proofErr w:type="spellStart"/>
          <w:r>
            <w:rPr>
              <w:rFonts w:cs="Calibri"/>
              <w:lang w:val="es-DO"/>
            </w:rPr>
            <w:t>postpago</w:t>
          </w:r>
          <w:proofErr w:type="spellEnd"/>
          <w:r>
            <w:rPr>
              <w:rFonts w:cs="Calibri"/>
              <w:lang w:val="es-DO"/>
            </w:rPr>
            <w:t xml:space="preserve">, </w:t>
          </w:r>
          <w:r>
            <w:rPr>
              <w:rFonts w:cs="Calibri"/>
              <w:b/>
              <w:lang w:val="es-DO"/>
            </w:rPr>
            <w:t>la validación de balance en ECMS</w:t>
          </w:r>
          <w:r>
            <w:rPr>
              <w:rFonts w:cs="Calibri"/>
              <w:lang w:val="es-DO"/>
            </w:rPr>
            <w:t xml:space="preserve"> no corresponde, sin embargo, el sistema realiza dicha validación porque está configurado para todos los servicios; en este caso la “X” no se toma en cuenta. </w:t>
          </w:r>
        </w:p>
        <w:p w14:paraId="5AF4D96C" w14:textId="77777777" w:rsidR="006B0699" w:rsidRDefault="006B0699" w:rsidP="006B0699">
          <w:pPr>
            <w:pStyle w:val="ListParagraph"/>
            <w:spacing w:after="0" w:line="240" w:lineRule="auto"/>
            <w:ind w:left="792"/>
            <w:jc w:val="both"/>
            <w:rPr>
              <w:rFonts w:cs="Calibri"/>
              <w:lang w:val="es-DO"/>
            </w:rPr>
          </w:pPr>
        </w:p>
        <w:p w14:paraId="7E45FCB7" w14:textId="77777777" w:rsidR="006B0699" w:rsidRDefault="006B0699" w:rsidP="006B0699">
          <w:pPr>
            <w:pStyle w:val="ListParagraph"/>
            <w:spacing w:after="0" w:line="240" w:lineRule="auto"/>
            <w:ind w:left="792"/>
            <w:jc w:val="both"/>
            <w:rPr>
              <w:rFonts w:cs="Calibri"/>
              <w:lang w:val="es-DO"/>
            </w:rPr>
          </w:pPr>
          <w:r>
            <w:rPr>
              <w:rFonts w:cs="Calibri"/>
              <w:b/>
              <w:lang w:val="es-DO"/>
            </w:rPr>
            <w:t>Nota #5:</w:t>
          </w:r>
          <w:r>
            <w:rPr>
              <w:rFonts w:cs="Calibri"/>
              <w:lang w:val="es-DO"/>
            </w:rPr>
            <w:t xml:space="preserve"> Si el número reportado es prepago o control, se le informa al cliente que no tiene balance suficiente para realizar llamadas, que debe recargar.</w:t>
          </w:r>
        </w:p>
        <w:p w14:paraId="5DFCFBAE" w14:textId="77777777" w:rsidR="006B0699" w:rsidRDefault="006B0699" w:rsidP="006B0699">
          <w:pPr>
            <w:pStyle w:val="ListParagraph"/>
            <w:spacing w:after="0" w:line="240" w:lineRule="auto"/>
            <w:ind w:left="792"/>
            <w:jc w:val="both"/>
            <w:rPr>
              <w:rFonts w:cs="Calibri"/>
              <w:lang w:val="es-DO"/>
            </w:rPr>
          </w:pPr>
        </w:p>
        <w:p w14:paraId="4D501E26" w14:textId="2ABC8C30" w:rsidR="006B0699" w:rsidRDefault="006B0699" w:rsidP="006B0699">
          <w:pPr>
            <w:pStyle w:val="ListParagraph"/>
            <w:numPr>
              <w:ilvl w:val="2"/>
              <w:numId w:val="19"/>
            </w:numPr>
            <w:spacing w:after="0" w:line="240" w:lineRule="auto"/>
            <w:ind w:left="1260" w:hanging="540"/>
            <w:jc w:val="both"/>
            <w:rPr>
              <w:rFonts w:cs="Calibri"/>
              <w:lang w:val="es-DO"/>
            </w:rPr>
          </w:pPr>
          <w:r>
            <w:rPr>
              <w:rFonts w:cs="Calibri"/>
              <w:lang w:val="es-DO"/>
            </w:rPr>
            <w:t xml:space="preserve">Si el diagnóstico no identificó anomalía en el servicio o realizó alguna corrección se le indica al/la cliente, reiniciar el equipo y realizar pruebas; en caso de no </w:t>
          </w:r>
          <w:r>
            <w:rPr>
              <w:rFonts w:cs="Calibri"/>
              <w:lang w:val="es-DO"/>
            </w:rPr>
            <w:t>funcionar; se</w:t>
          </w:r>
          <w:r>
            <w:rPr>
              <w:rFonts w:cs="Calibri"/>
              <w:lang w:val="es-DO"/>
            </w:rPr>
            <w:t xml:space="preserve"> le requiere que realice prueba en otro equipo.</w:t>
          </w:r>
        </w:p>
        <w:p w14:paraId="15A16CC7" w14:textId="77777777" w:rsidR="006B0699" w:rsidRDefault="006B0699" w:rsidP="006B0699">
          <w:pPr>
            <w:pStyle w:val="ListParagraph"/>
            <w:spacing w:after="0" w:line="240" w:lineRule="auto"/>
            <w:ind w:left="1260"/>
            <w:jc w:val="both"/>
            <w:rPr>
              <w:rFonts w:cs="Calibri"/>
              <w:lang w:val="es-DO"/>
            </w:rPr>
          </w:pPr>
        </w:p>
        <w:p w14:paraId="6CD6C104" w14:textId="77777777" w:rsidR="006B0699" w:rsidRDefault="006B0699" w:rsidP="006B0699">
          <w:pPr>
            <w:pStyle w:val="ListParagraph"/>
            <w:numPr>
              <w:ilvl w:val="1"/>
              <w:numId w:val="19"/>
            </w:numPr>
            <w:spacing w:after="0" w:line="240" w:lineRule="auto"/>
            <w:jc w:val="both"/>
            <w:rPr>
              <w:rFonts w:cs="Calibri"/>
              <w:lang w:val="es-DO"/>
            </w:rPr>
          </w:pPr>
          <w:r>
            <w:rPr>
              <w:rFonts w:cs="Calibri"/>
              <w:lang w:val="es-DO"/>
            </w:rPr>
            <w:t>Una vez concluida la validación el/la Representante da clic al botón cerrar para que se guarde la evidencia del diagnóstico realizado.</w:t>
          </w:r>
        </w:p>
        <w:p w14:paraId="05B7B589" w14:textId="77777777" w:rsidR="006B0699" w:rsidRDefault="006B0699" w:rsidP="006B0699">
          <w:pPr>
            <w:jc w:val="center"/>
            <w:rPr>
              <w:rFonts w:ascii="Calibri" w:hAnsi="Calibri" w:cs="Calibri"/>
              <w:lang w:val="es-DO"/>
            </w:rPr>
          </w:pPr>
          <w:r>
            <w:rPr>
              <w:rFonts w:ascii="Calibri" w:hAnsi="Calibri" w:cs="Calibri"/>
              <w:noProof/>
              <w:lang w:val="es-DO"/>
            </w:rPr>
            <w:lastRenderedPageBreak/>
            <w:drawing>
              <wp:inline distT="0" distB="0" distL="0" distR="0" wp14:anchorId="644B3115" wp14:editId="42A6FEE7">
                <wp:extent cx="5609710" cy="3247885"/>
                <wp:effectExtent l="0" t="0" r="0" b="0"/>
                <wp:docPr id="18" name="Picture 1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 email&#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20009" cy="3253848"/>
                        </a:xfrm>
                        <a:prstGeom prst="rect">
                          <a:avLst/>
                        </a:prstGeom>
                        <a:noFill/>
                        <a:ln>
                          <a:noFill/>
                        </a:ln>
                      </pic:spPr>
                    </pic:pic>
                  </a:graphicData>
                </a:graphic>
              </wp:inline>
            </w:drawing>
          </w:r>
        </w:p>
        <w:p w14:paraId="73BBFEA4" w14:textId="77777777" w:rsidR="006B0699" w:rsidRPr="00AA0F8B" w:rsidRDefault="006B0699" w:rsidP="006B0699">
          <w:pPr>
            <w:pStyle w:val="ListParagraph"/>
            <w:numPr>
              <w:ilvl w:val="2"/>
              <w:numId w:val="19"/>
            </w:numPr>
            <w:spacing w:after="0" w:line="240" w:lineRule="auto"/>
            <w:ind w:left="1260" w:hanging="540"/>
            <w:jc w:val="both"/>
            <w:rPr>
              <w:rFonts w:cs="Calibri"/>
              <w:lang w:val="es-DO"/>
            </w:rPr>
          </w:pPr>
          <w:r>
            <w:rPr>
              <w:rFonts w:cs="Calibri"/>
              <w:lang w:val="es-DO"/>
            </w:rPr>
            <w:t xml:space="preserve">Si el/la cliente vuelve llamar en menos de 24 horas y reporta el mismo síntoma se debe considerar </w:t>
          </w:r>
          <w:r w:rsidRPr="00AA0F8B">
            <w:rPr>
              <w:rFonts w:cs="Calibri"/>
              <w:b/>
              <w:lang w:val="es-DO"/>
            </w:rPr>
            <w:t>la validación anterior</w:t>
          </w:r>
          <w:r>
            <w:rPr>
              <w:rFonts w:cs="Calibri"/>
              <w:b/>
              <w:lang w:val="es-DO"/>
            </w:rPr>
            <w:t>.</w:t>
          </w:r>
        </w:p>
        <w:p w14:paraId="0E24CA6C" w14:textId="77777777" w:rsidR="006B0699" w:rsidRPr="00AA0F8B" w:rsidRDefault="006B0699" w:rsidP="006B0699">
          <w:pPr>
            <w:pStyle w:val="ListParagraph"/>
            <w:spacing w:after="0" w:line="240" w:lineRule="auto"/>
            <w:ind w:left="1260"/>
            <w:jc w:val="both"/>
            <w:rPr>
              <w:rFonts w:cs="Calibri"/>
              <w:lang w:val="es-DO"/>
            </w:rPr>
          </w:pPr>
        </w:p>
        <w:p w14:paraId="347659FE" w14:textId="77777777" w:rsidR="006B0699" w:rsidRDefault="006B0699" w:rsidP="006B0699">
          <w:pPr>
            <w:pStyle w:val="ListParagraph"/>
            <w:numPr>
              <w:ilvl w:val="3"/>
              <w:numId w:val="19"/>
            </w:numPr>
            <w:spacing w:after="0" w:line="240" w:lineRule="auto"/>
            <w:ind w:left="1800" w:hanging="720"/>
            <w:jc w:val="both"/>
            <w:rPr>
              <w:lang w:val="es-DO"/>
            </w:rPr>
          </w:pPr>
          <w:r>
            <w:rPr>
              <w:rFonts w:cs="Calibri"/>
              <w:lang w:val="es-DO"/>
            </w:rPr>
            <w:t>Preguntar al/la cliente si realizó las recomendaciones informadas en la llamada anterior; si el/la cliente indica haberlo realizado, se debe crear un caso para el siguiente nivel.</w:t>
          </w:r>
        </w:p>
      </w:sdtContent>
    </w:sdt>
    <w:p w14:paraId="75A93EB0" w14:textId="4C75C2B4" w:rsidR="00E53342" w:rsidRPr="00693707" w:rsidRDefault="00E53342" w:rsidP="00AA0F8B">
      <w:pPr>
        <w:pStyle w:val="NoSpacing"/>
        <w:jc w:val="both"/>
        <w:rPr>
          <w:lang w:val="es-DO"/>
        </w:rPr>
      </w:pPr>
    </w:p>
    <w:sdt>
      <w:sdtPr>
        <w:rPr>
          <w:rStyle w:val="PlaceholderText"/>
          <w:b/>
          <w:color w:val="auto"/>
          <w:lang w:val="es-DO"/>
        </w:rPr>
        <w:alias w:val="Referencias"/>
        <w:tag w:val="Referencias"/>
        <w:id w:val="153972487"/>
        <w:lock w:val="sdtContentLocked"/>
        <w:placeholder>
          <w:docPart w:val="87379658D071436C8772A4C1D407E381"/>
        </w:placeholder>
      </w:sdtPr>
      <w:sdtEndPr>
        <w:rPr>
          <w:rStyle w:val="PlaceholderText"/>
        </w:rPr>
      </w:sdtEndPr>
      <w:sdtContent>
        <w:p w14:paraId="78D6D92D" w14:textId="77777777" w:rsidR="00E53342" w:rsidRPr="00693707" w:rsidRDefault="0067772D" w:rsidP="00346E00">
          <w:pPr>
            <w:pStyle w:val="ListParagraph"/>
            <w:numPr>
              <w:ilvl w:val="0"/>
              <w:numId w:val="19"/>
            </w:numPr>
            <w:spacing w:after="0" w:line="240" w:lineRule="auto"/>
            <w:rPr>
              <w:rStyle w:val="PlaceholderText"/>
              <w:b/>
              <w:color w:val="auto"/>
              <w:lang w:val="es-DO"/>
            </w:rPr>
          </w:pPr>
          <w:r w:rsidRPr="00693707">
            <w:rPr>
              <w:rStyle w:val="PlaceholderText"/>
              <w:b/>
              <w:color w:val="auto"/>
              <w:lang w:val="es-DO"/>
            </w:rPr>
            <w:t>R</w:t>
          </w:r>
          <w:r w:rsidR="00E53342" w:rsidRPr="00693707">
            <w:rPr>
              <w:rStyle w:val="PlaceholderText"/>
              <w:b/>
              <w:color w:val="auto"/>
              <w:lang w:val="es-DO"/>
            </w:rPr>
            <w:t>eferencias</w:t>
          </w:r>
        </w:p>
      </w:sdtContent>
    </w:sdt>
    <w:p w14:paraId="65567B45" w14:textId="7FB6433C" w:rsidR="00E53342" w:rsidRPr="00AA0F8B" w:rsidRDefault="006B0699" w:rsidP="00AA0F8B">
      <w:pPr>
        <w:pStyle w:val="ListParagraph"/>
        <w:spacing w:after="0" w:line="240" w:lineRule="auto"/>
        <w:ind w:left="360"/>
        <w:jc w:val="both"/>
        <w:rPr>
          <w:rFonts w:cs="Calibri"/>
          <w:lang w:val="es-DO"/>
        </w:rPr>
      </w:pPr>
      <w:sdt>
        <w:sdtPr>
          <w:rPr>
            <w:color w:val="808080"/>
            <w:lang w:val="es-DO"/>
          </w:rPr>
          <w:alias w:val="Detalle de las referencias"/>
          <w:tag w:val="Detalle de las referencias"/>
          <w:id w:val="153972659"/>
          <w:lock w:val="sdtLocked"/>
          <w:placeholder>
            <w:docPart w:val="20BDA25A9F2A4C6190B280359C86FCAA"/>
          </w:placeholder>
        </w:sdtPr>
        <w:sdtEndPr>
          <w:rPr>
            <w:color w:val="auto"/>
          </w:rPr>
        </w:sdtEndPr>
        <w:sdtContent>
          <w:r w:rsidR="00E4066D" w:rsidRPr="004C4988">
            <w:rPr>
              <w:rStyle w:val="PlaceholderText"/>
              <w:rFonts w:cs="Calibri"/>
              <w:color w:val="auto"/>
              <w:lang w:val="es-DO"/>
            </w:rPr>
            <w:t xml:space="preserve">2.1. </w:t>
          </w:r>
          <w:hyperlink r:id="rId20" w:history="1"/>
          <w:r w:rsidRPr="006B0699">
            <w:rPr>
              <w:rStyle w:val="Hyperlink"/>
              <w:rFonts w:cs="Calibri"/>
              <w:color w:val="auto"/>
              <w:u w:val="none"/>
              <w:lang w:val="es-DO"/>
            </w:rPr>
            <w:t>MAN94</w:t>
          </w:r>
          <w:r>
            <w:rPr>
              <w:rStyle w:val="Hyperlink"/>
              <w:rFonts w:cs="Calibri"/>
              <w:color w:val="auto"/>
              <w:u w:val="none"/>
              <w:lang w:val="es-DO"/>
            </w:rPr>
            <w:t xml:space="preserve"> </w:t>
          </w:r>
          <w:hyperlink r:id="rId21" w:history="1">
            <w:r w:rsidRPr="006B0699">
              <w:rPr>
                <w:rStyle w:val="Hyperlink"/>
                <w:rFonts w:ascii="Century Gothic" w:hAnsi="Century Gothic"/>
                <w:sz w:val="20"/>
                <w:szCs w:val="20"/>
                <w:lang w:val="es-419"/>
              </w:rPr>
              <w:t>SISTEMA DE ADMINISTRACIÓN DE AVERÍAS MÓVILES</w:t>
            </w:r>
          </w:hyperlink>
        </w:sdtContent>
      </w:sdt>
      <w:r>
        <w:rPr>
          <w:lang w:val="es-DO"/>
        </w:rPr>
        <w:t xml:space="preserve"> </w:t>
      </w:r>
    </w:p>
    <w:p w14:paraId="41C403DF" w14:textId="77777777" w:rsidR="00E53342" w:rsidRPr="00693707" w:rsidRDefault="00E53342" w:rsidP="00346E00">
      <w:pPr>
        <w:spacing w:after="0" w:line="240" w:lineRule="auto"/>
        <w:rPr>
          <w:lang w:val="es-DO"/>
        </w:rPr>
      </w:pPr>
    </w:p>
    <w:sdt>
      <w:sdtPr>
        <w:rPr>
          <w:b/>
          <w:color w:val="808080"/>
          <w:lang w:val="es-DO"/>
        </w:rPr>
        <w:alias w:val="Registros"/>
        <w:tag w:val="Registros"/>
        <w:id w:val="153972491"/>
        <w:lock w:val="sdtContentLocked"/>
        <w:placeholder>
          <w:docPart w:val="02870A8743404C6E8B3B6E8A629A9F67"/>
        </w:placeholder>
        <w:showingPlcHdr/>
      </w:sdtPr>
      <w:sdtEndPr/>
      <w:sdtContent>
        <w:p w14:paraId="17D55AE1" w14:textId="77777777" w:rsidR="00E53342" w:rsidRPr="00693707" w:rsidRDefault="0067772D" w:rsidP="00346E00">
          <w:pPr>
            <w:pStyle w:val="ListParagraph"/>
            <w:numPr>
              <w:ilvl w:val="0"/>
              <w:numId w:val="19"/>
            </w:numPr>
            <w:spacing w:after="0" w:line="240" w:lineRule="auto"/>
            <w:rPr>
              <w:b/>
              <w:lang w:val="es-DO"/>
            </w:rPr>
          </w:pPr>
          <w:r w:rsidRPr="00693707">
            <w:rPr>
              <w:b/>
              <w:lang w:val="es-DO"/>
            </w:rPr>
            <w:t>R</w:t>
          </w:r>
          <w:r w:rsidR="00E53342" w:rsidRPr="00693707">
            <w:rPr>
              <w:rStyle w:val="PlaceholderText"/>
              <w:b/>
              <w:color w:val="auto"/>
              <w:lang w:val="es-DO"/>
            </w:rPr>
            <w:t>egistros</w:t>
          </w:r>
        </w:p>
      </w:sdtContent>
    </w:sdt>
    <w:sdt>
      <w:sdtPr>
        <w:rPr>
          <w:color w:val="808080"/>
          <w:lang w:val="es-DO"/>
        </w:rPr>
        <w:alias w:val="Detalle los registros"/>
        <w:tag w:val="Detalle los registros"/>
        <w:id w:val="153972670"/>
        <w:lock w:val="sdtLocked"/>
        <w:placeholder>
          <w:docPart w:val="7E47A7BDB1B94B97B1C1774D4DEDD737"/>
        </w:placeholder>
        <w:showingPlcHdr/>
      </w:sdtPr>
      <w:sdtEndPr/>
      <w:sdtContent>
        <w:p w14:paraId="6F0C2D8C" w14:textId="77777777" w:rsidR="00347AEA" w:rsidRPr="00693707" w:rsidRDefault="0067772D" w:rsidP="00346E00">
          <w:pPr>
            <w:pStyle w:val="ListParagraph"/>
            <w:numPr>
              <w:ilvl w:val="1"/>
              <w:numId w:val="19"/>
            </w:numPr>
            <w:spacing w:after="0" w:line="240" w:lineRule="auto"/>
            <w:rPr>
              <w:lang w:val="es-DO"/>
            </w:rPr>
          </w:pPr>
          <w:r w:rsidRPr="00693707">
            <w:rPr>
              <w:lang w:val="es-DO"/>
            </w:rPr>
            <w:t>E</w:t>
          </w:r>
          <w:r w:rsidR="00E53342" w:rsidRPr="00693707">
            <w:rPr>
              <w:rStyle w:val="PlaceholderText"/>
              <w:color w:val="auto"/>
              <w:lang w:val="es-DO"/>
            </w:rPr>
            <w:t xml:space="preserve">scriba el detalle </w:t>
          </w:r>
          <w:r w:rsidR="002D497E">
            <w:rPr>
              <w:rStyle w:val="PlaceholderText"/>
              <w:color w:val="auto"/>
              <w:lang w:val="es-DO"/>
            </w:rPr>
            <w:t xml:space="preserve">de </w:t>
          </w:r>
          <w:r w:rsidR="00E53342" w:rsidRPr="00693707">
            <w:rPr>
              <w:rStyle w:val="PlaceholderText"/>
              <w:color w:val="auto"/>
              <w:lang w:val="es-DO"/>
            </w:rPr>
            <w:t>los registros.</w:t>
          </w:r>
        </w:p>
      </w:sdtContent>
    </w:sdt>
    <w:p w14:paraId="413C3C76" w14:textId="77777777" w:rsidR="00346E00" w:rsidRPr="00693707" w:rsidRDefault="00346E00" w:rsidP="00346E00">
      <w:pPr>
        <w:pStyle w:val="ListParagraph"/>
        <w:spacing w:after="0" w:line="240" w:lineRule="auto"/>
        <w:ind w:left="360"/>
        <w:rPr>
          <w:lang w:val="es-DO"/>
        </w:rPr>
      </w:pPr>
    </w:p>
    <w:sdt>
      <w:sdtPr>
        <w:rPr>
          <w:b/>
          <w:color w:val="808080"/>
          <w:lang w:val="es-DO"/>
        </w:rPr>
        <w:alias w:val="Anexos"/>
        <w:tag w:val="Anexos"/>
        <w:id w:val="537805134"/>
        <w:lock w:val="sdtContentLocked"/>
        <w:placeholder>
          <w:docPart w:val="501EAE1E140C43598CC7B2856325877D"/>
        </w:placeholder>
        <w:showingPlcHdr/>
      </w:sdtPr>
      <w:sdtEndPr/>
      <w:sdtContent>
        <w:p w14:paraId="3EE84439" w14:textId="77777777" w:rsidR="00346E00" w:rsidRPr="00C35E03" w:rsidRDefault="00346E00" w:rsidP="00346E00">
          <w:pPr>
            <w:pStyle w:val="ListParagraph"/>
            <w:numPr>
              <w:ilvl w:val="0"/>
              <w:numId w:val="19"/>
            </w:numPr>
            <w:spacing w:after="0" w:line="240" w:lineRule="auto"/>
            <w:rPr>
              <w:b/>
              <w:lang w:val="es-DO"/>
            </w:rPr>
          </w:pPr>
          <w:r w:rsidRPr="00C35E03">
            <w:rPr>
              <w:rStyle w:val="PlaceholderText"/>
              <w:b/>
              <w:color w:val="auto"/>
              <w:lang w:val="es-DO"/>
            </w:rPr>
            <w:t>Anexos</w:t>
          </w:r>
        </w:p>
      </w:sdtContent>
    </w:sdt>
    <w:sdt>
      <w:sdtPr>
        <w:rPr>
          <w:color w:val="808080"/>
          <w:lang w:val="es-DO"/>
        </w:rPr>
        <w:alias w:val="Documentos anexados"/>
        <w:tag w:val="Documentos anexados"/>
        <w:id w:val="537805154"/>
        <w:lock w:val="sdtLocked"/>
        <w:placeholder>
          <w:docPart w:val="B522C17AB39143E989A3DE3E8A9376B9"/>
        </w:placeholder>
        <w:showingPlcHdr/>
      </w:sdtPr>
      <w:sdtEndPr/>
      <w:sdtContent>
        <w:p w14:paraId="6F8E11E0" w14:textId="77777777" w:rsidR="00346E00" w:rsidRPr="00693707" w:rsidRDefault="00693707" w:rsidP="00346E00">
          <w:pPr>
            <w:pStyle w:val="ListParagraph"/>
            <w:numPr>
              <w:ilvl w:val="1"/>
              <w:numId w:val="19"/>
            </w:numPr>
            <w:spacing w:after="0" w:line="240" w:lineRule="auto"/>
            <w:rPr>
              <w:lang w:val="es-DO"/>
            </w:rPr>
          </w:pPr>
          <w:r w:rsidRPr="00693707">
            <w:rPr>
              <w:rStyle w:val="PlaceholderText"/>
              <w:color w:val="auto"/>
              <w:lang w:val="es-DO"/>
            </w:rPr>
            <w:t>Inserte los anexos correspondientes</w:t>
          </w:r>
          <w:r w:rsidR="00346E00" w:rsidRPr="00693707">
            <w:rPr>
              <w:rStyle w:val="PlaceholderText"/>
              <w:color w:val="auto"/>
              <w:lang w:val="es-DO"/>
            </w:rPr>
            <w:t>.</w:t>
          </w:r>
        </w:p>
      </w:sdtContent>
    </w:sdt>
    <w:sectPr w:rsidR="00346E00" w:rsidRPr="00693707" w:rsidSect="00D61482">
      <w:headerReference w:type="default" r:id="rId22"/>
      <w:footerReference w:type="default" r:id="rId23"/>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CB37B1" w14:textId="77777777" w:rsidR="00E55583" w:rsidRDefault="00E55583" w:rsidP="003C3E8E">
      <w:pPr>
        <w:spacing w:after="0" w:line="240" w:lineRule="auto"/>
      </w:pPr>
      <w:r>
        <w:separator/>
      </w:r>
    </w:p>
  </w:endnote>
  <w:endnote w:type="continuationSeparator" w:id="0">
    <w:p w14:paraId="57200466" w14:textId="77777777" w:rsidR="00E55583" w:rsidRDefault="00E55583" w:rsidP="003C3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2"/>
      <w:gridCol w:w="3192"/>
      <w:gridCol w:w="3192"/>
    </w:tblGrid>
    <w:tr w:rsidR="003C3E8E" w14:paraId="6FAC8BB5" w14:textId="77777777" w:rsidTr="003C3E8E">
      <w:tc>
        <w:tcPr>
          <w:tcW w:w="3192" w:type="dxa"/>
          <w:tcBorders>
            <w:right w:val="single" w:sz="4" w:space="0" w:color="000000" w:themeColor="text1"/>
          </w:tcBorders>
        </w:tcPr>
        <w:p w14:paraId="2BEE2EDD" w14:textId="77777777" w:rsidR="003C3E8E" w:rsidRDefault="003C3E8E">
          <w:pPr>
            <w:pStyle w:val="Footer"/>
          </w:pPr>
        </w:p>
      </w:tc>
      <w:sdt>
        <w:sdtPr>
          <w:alias w:val="Page Counters"/>
          <w:tag w:val="Page Counters"/>
          <w:id w:val="505036947"/>
          <w:lock w:val="sdtLocked"/>
        </w:sdtPr>
        <w:sdtEndPr/>
        <w:sdtContent>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vAlign w:val="center"/>
            </w:tcPr>
            <w:p w14:paraId="6B88AE6C" w14:textId="6A5FAA9A" w:rsidR="003C3E8E" w:rsidRDefault="009B41A1" w:rsidP="003C3E8E">
              <w:pPr>
                <w:pStyle w:val="Footer"/>
                <w:jc w:val="center"/>
              </w:pPr>
              <w:r w:rsidRPr="003C3E8E">
                <w:rPr>
                  <w:shd w:val="clear" w:color="auto" w:fill="000000" w:themeFill="text1"/>
                </w:rPr>
                <w:fldChar w:fldCharType="begin"/>
              </w:r>
              <w:r w:rsidR="003C3E8E" w:rsidRPr="003C3E8E">
                <w:rPr>
                  <w:shd w:val="clear" w:color="auto" w:fill="000000" w:themeFill="text1"/>
                </w:rPr>
                <w:instrText xml:space="preserve"> PAGE  \* Arabic  \* MERGEFORMAT </w:instrText>
              </w:r>
              <w:r w:rsidRPr="003C3E8E">
                <w:rPr>
                  <w:shd w:val="clear" w:color="auto" w:fill="000000" w:themeFill="text1"/>
                </w:rPr>
                <w:fldChar w:fldCharType="separate"/>
              </w:r>
              <w:r w:rsidR="00AA0F8B">
                <w:rPr>
                  <w:noProof/>
                  <w:shd w:val="clear" w:color="auto" w:fill="000000" w:themeFill="text1"/>
                </w:rPr>
                <w:t>5</w:t>
              </w:r>
              <w:r w:rsidRPr="003C3E8E">
                <w:rPr>
                  <w:shd w:val="clear" w:color="auto" w:fill="000000" w:themeFill="text1"/>
                </w:rPr>
                <w:fldChar w:fldCharType="end"/>
              </w:r>
              <w:r w:rsidR="003C3E8E" w:rsidRPr="003C3E8E">
                <w:rPr>
                  <w:shd w:val="clear" w:color="auto" w:fill="000000" w:themeFill="text1"/>
                </w:rPr>
                <w:t>/</w:t>
              </w:r>
              <w:r w:rsidRPr="003C3E8E">
                <w:rPr>
                  <w:rStyle w:val="PlaceholderText"/>
                  <w:color w:val="auto"/>
                  <w:shd w:val="clear" w:color="auto" w:fill="000000" w:themeFill="text1"/>
                </w:rPr>
                <w:fldChar w:fldCharType="begin"/>
              </w:r>
              <w:r w:rsidR="003C3E8E" w:rsidRPr="003C3E8E">
                <w:rPr>
                  <w:rStyle w:val="PlaceholderText"/>
                  <w:color w:val="auto"/>
                  <w:shd w:val="clear" w:color="auto" w:fill="000000" w:themeFill="text1"/>
                </w:rPr>
                <w:instrText xml:space="preserve"> NUMPAGES  \# "0" \* Arabic  \* MERGEFORMAT </w:instrText>
              </w:r>
              <w:r w:rsidRPr="003C3E8E">
                <w:rPr>
                  <w:rStyle w:val="PlaceholderText"/>
                  <w:color w:val="auto"/>
                  <w:shd w:val="clear" w:color="auto" w:fill="000000" w:themeFill="text1"/>
                </w:rPr>
                <w:fldChar w:fldCharType="separate"/>
              </w:r>
              <w:r w:rsidR="00AA0F8B">
                <w:rPr>
                  <w:rStyle w:val="PlaceholderText"/>
                  <w:noProof/>
                  <w:color w:val="auto"/>
                  <w:shd w:val="clear" w:color="auto" w:fill="000000" w:themeFill="text1"/>
                </w:rPr>
                <w:t>5</w:t>
              </w:r>
              <w:r w:rsidRPr="003C3E8E">
                <w:rPr>
                  <w:rStyle w:val="PlaceholderText"/>
                  <w:color w:val="auto"/>
                  <w:shd w:val="clear" w:color="auto" w:fill="000000" w:themeFill="text1"/>
                </w:rPr>
                <w:fldChar w:fldCharType="end"/>
              </w:r>
            </w:p>
          </w:tc>
        </w:sdtContent>
      </w:sdt>
      <w:tc>
        <w:tcPr>
          <w:tcW w:w="3192" w:type="dxa"/>
          <w:tcBorders>
            <w:left w:val="single" w:sz="4" w:space="0" w:color="000000" w:themeColor="text1"/>
          </w:tcBorders>
        </w:tcPr>
        <w:p w14:paraId="759852C7" w14:textId="77777777" w:rsidR="003C3E8E" w:rsidRDefault="003C3E8E">
          <w:pPr>
            <w:pStyle w:val="Footer"/>
          </w:pPr>
        </w:p>
      </w:tc>
    </w:tr>
  </w:tbl>
  <w:p w14:paraId="4978A2DA" w14:textId="77777777" w:rsidR="003C3E8E" w:rsidRDefault="003C3E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7E5E9B" w14:textId="77777777" w:rsidR="00E55583" w:rsidRDefault="00E55583" w:rsidP="003C3E8E">
      <w:pPr>
        <w:spacing w:after="0" w:line="240" w:lineRule="auto"/>
      </w:pPr>
      <w:r>
        <w:separator/>
      </w:r>
    </w:p>
  </w:footnote>
  <w:footnote w:type="continuationSeparator" w:id="0">
    <w:p w14:paraId="7712370B" w14:textId="77777777" w:rsidR="00E55583" w:rsidRDefault="00E55583" w:rsidP="003C3E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Restricciones"/>
      <w:tag w:val="Restricciones"/>
      <w:id w:val="-433396239"/>
      <w:lock w:val="sdtContentLocked"/>
    </w:sdtPr>
    <w:sdtEndPr/>
    <w:sdtContent>
      <w:p w14:paraId="4DBEEB82" w14:textId="77777777" w:rsidR="00E204EA" w:rsidRPr="00F27FCF" w:rsidRDefault="00E204EA" w:rsidP="00E204EA">
        <w:pPr>
          <w:pStyle w:val="Header"/>
          <w:jc w:val="center"/>
          <w:divId w:val="417096876"/>
          <w:rPr>
            <w:lang w:val="es-DO"/>
          </w:rPr>
        </w:pPr>
        <w:r>
          <w:rPr>
            <w:color w:val="FF0000"/>
            <w:lang w:val="es-DO"/>
          </w:rPr>
          <w:t>Este documento solo puede ser editado por el Dueño.</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97C05"/>
    <w:multiLevelType w:val="hybridMultilevel"/>
    <w:tmpl w:val="E0F4A588"/>
    <w:lvl w:ilvl="0" w:tplc="72A80B50">
      <w:start w:val="1"/>
      <w:numFmt w:val="decimal"/>
      <w:lvlText w:val="%1.1"/>
      <w:lvlJc w:val="left"/>
      <w:pPr>
        <w:ind w:left="720" w:hanging="360"/>
      </w:pPr>
      <w:rPr>
        <w:rFonts w:hint="default"/>
      </w:rPr>
    </w:lvl>
    <w:lvl w:ilvl="1" w:tplc="72A80B50">
      <w:start w:val="1"/>
      <w:numFmt w:val="decimal"/>
      <w:lvlText w:val="%2.1"/>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8163B6"/>
    <w:multiLevelType w:val="multilevel"/>
    <w:tmpl w:val="FEE2ABB0"/>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18D2B9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2313C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6911AA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3957400"/>
    <w:multiLevelType w:val="hybridMultilevel"/>
    <w:tmpl w:val="93827500"/>
    <w:lvl w:ilvl="0" w:tplc="12CA2DB6">
      <w:start w:val="1"/>
      <w:numFmt w:val="decimal"/>
      <w:lvlText w:val="%1."/>
      <w:lvlJc w:val="left"/>
      <w:pPr>
        <w:ind w:left="720" w:hanging="360"/>
      </w:pPr>
      <w:rPr>
        <w:rFonts w:hint="default"/>
      </w:rPr>
    </w:lvl>
    <w:lvl w:ilvl="1" w:tplc="72A80B50">
      <w:start w:val="1"/>
      <w:numFmt w:val="decimal"/>
      <w:lvlText w:val="%2.1"/>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FB770A"/>
    <w:multiLevelType w:val="hybridMultilevel"/>
    <w:tmpl w:val="A74A4508"/>
    <w:lvl w:ilvl="0" w:tplc="0D1EAAD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7F230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607027A"/>
    <w:multiLevelType w:val="hybridMultilevel"/>
    <w:tmpl w:val="709A4C08"/>
    <w:lvl w:ilvl="0" w:tplc="1C0A001B">
      <w:start w:val="1"/>
      <w:numFmt w:val="lowerRoman"/>
      <w:lvlText w:val="%1."/>
      <w:lvlJc w:val="right"/>
      <w:pPr>
        <w:ind w:left="720" w:hanging="360"/>
      </w:p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9" w15:restartNumberingAfterBreak="0">
    <w:nsid w:val="29A438F8"/>
    <w:multiLevelType w:val="multilevel"/>
    <w:tmpl w:val="E68C314A"/>
    <w:lvl w:ilvl="0">
      <w:start w:val="1"/>
      <w:numFmt w:val="decimal"/>
      <w:lvlText w:val="%1.1"/>
      <w:lvlJc w:val="left"/>
      <w:pPr>
        <w:ind w:left="495" w:hanging="495"/>
      </w:pPr>
      <w:rPr>
        <w:rFonts w:hint="default"/>
      </w:rPr>
    </w:lvl>
    <w:lvl w:ilvl="1">
      <w:start w:val="1"/>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2A5B2A6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D0315A2"/>
    <w:multiLevelType w:val="multilevel"/>
    <w:tmpl w:val="1DF82E16"/>
    <w:lvl w:ilvl="0">
      <w:start w:val="1"/>
      <w:numFmt w:val="decimal"/>
      <w:lvlText w:val="%1."/>
      <w:lvlJc w:val="left"/>
      <w:pPr>
        <w:ind w:left="495" w:hanging="495"/>
      </w:pPr>
      <w:rPr>
        <w:rFonts w:hint="default"/>
      </w:rPr>
    </w:lvl>
    <w:lvl w:ilvl="1">
      <w:start w:val="6"/>
      <w:numFmt w:val="decimal"/>
      <w:lvlText w:val="%1.%2."/>
      <w:lvlJc w:val="left"/>
      <w:pPr>
        <w:ind w:left="855" w:hanging="495"/>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2E773452"/>
    <w:multiLevelType w:val="hybridMultilevel"/>
    <w:tmpl w:val="436ABE78"/>
    <w:lvl w:ilvl="0" w:tplc="0409000F">
      <w:start w:val="1"/>
      <w:numFmt w:val="decimal"/>
      <w:lvlText w:val="%1."/>
      <w:lvlJc w:val="left"/>
      <w:pPr>
        <w:ind w:left="360" w:hanging="360"/>
      </w:pPr>
      <w:rPr>
        <w:rFonts w:hint="default"/>
      </w:rPr>
    </w:lvl>
    <w:lvl w:ilvl="1" w:tplc="72A80B50">
      <w:start w:val="1"/>
      <w:numFmt w:val="decimal"/>
      <w:lvlText w:val="%2.1"/>
      <w:lvlJc w:val="left"/>
      <w:pPr>
        <w:ind w:left="1080" w:hanging="360"/>
      </w:pPr>
      <w:rPr>
        <w:rFonts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60F0A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0A94B26"/>
    <w:multiLevelType w:val="hybridMultilevel"/>
    <w:tmpl w:val="46CC66EA"/>
    <w:lvl w:ilvl="0" w:tplc="0409001B">
      <w:start w:val="1"/>
      <w:numFmt w:val="lowerRoman"/>
      <w:lvlText w:val="%1."/>
      <w:lvlJc w:val="right"/>
      <w:pPr>
        <w:ind w:left="1484" w:hanging="360"/>
      </w:pPr>
    </w:lvl>
    <w:lvl w:ilvl="1" w:tplc="04090019" w:tentative="1">
      <w:start w:val="1"/>
      <w:numFmt w:val="lowerLetter"/>
      <w:lvlText w:val="%2."/>
      <w:lvlJc w:val="left"/>
      <w:pPr>
        <w:ind w:left="2204" w:hanging="360"/>
      </w:pPr>
    </w:lvl>
    <w:lvl w:ilvl="2" w:tplc="0409001B" w:tentative="1">
      <w:start w:val="1"/>
      <w:numFmt w:val="lowerRoman"/>
      <w:lvlText w:val="%3."/>
      <w:lvlJc w:val="right"/>
      <w:pPr>
        <w:ind w:left="2924" w:hanging="180"/>
      </w:pPr>
    </w:lvl>
    <w:lvl w:ilvl="3" w:tplc="0409000F" w:tentative="1">
      <w:start w:val="1"/>
      <w:numFmt w:val="decimal"/>
      <w:lvlText w:val="%4."/>
      <w:lvlJc w:val="left"/>
      <w:pPr>
        <w:ind w:left="3644" w:hanging="360"/>
      </w:pPr>
    </w:lvl>
    <w:lvl w:ilvl="4" w:tplc="04090019" w:tentative="1">
      <w:start w:val="1"/>
      <w:numFmt w:val="lowerLetter"/>
      <w:lvlText w:val="%5."/>
      <w:lvlJc w:val="left"/>
      <w:pPr>
        <w:ind w:left="4364" w:hanging="360"/>
      </w:pPr>
    </w:lvl>
    <w:lvl w:ilvl="5" w:tplc="0409001B" w:tentative="1">
      <w:start w:val="1"/>
      <w:numFmt w:val="lowerRoman"/>
      <w:lvlText w:val="%6."/>
      <w:lvlJc w:val="right"/>
      <w:pPr>
        <w:ind w:left="5084" w:hanging="180"/>
      </w:pPr>
    </w:lvl>
    <w:lvl w:ilvl="6" w:tplc="0409000F" w:tentative="1">
      <w:start w:val="1"/>
      <w:numFmt w:val="decimal"/>
      <w:lvlText w:val="%7."/>
      <w:lvlJc w:val="left"/>
      <w:pPr>
        <w:ind w:left="5804" w:hanging="360"/>
      </w:pPr>
    </w:lvl>
    <w:lvl w:ilvl="7" w:tplc="04090019" w:tentative="1">
      <w:start w:val="1"/>
      <w:numFmt w:val="lowerLetter"/>
      <w:lvlText w:val="%8."/>
      <w:lvlJc w:val="left"/>
      <w:pPr>
        <w:ind w:left="6524" w:hanging="360"/>
      </w:pPr>
    </w:lvl>
    <w:lvl w:ilvl="8" w:tplc="0409001B" w:tentative="1">
      <w:start w:val="1"/>
      <w:numFmt w:val="lowerRoman"/>
      <w:lvlText w:val="%9."/>
      <w:lvlJc w:val="right"/>
      <w:pPr>
        <w:ind w:left="7244" w:hanging="180"/>
      </w:pPr>
    </w:lvl>
  </w:abstractNum>
  <w:abstractNum w:abstractNumId="15" w15:restartNumberingAfterBreak="0">
    <w:nsid w:val="47F40E14"/>
    <w:multiLevelType w:val="hybridMultilevel"/>
    <w:tmpl w:val="D20246E4"/>
    <w:lvl w:ilvl="0" w:tplc="2BB08788">
      <w:start w:val="1"/>
      <w:numFmt w:val="upperRoman"/>
      <w:lvlText w:val="%1."/>
      <w:lvlJc w:val="left"/>
      <w:pPr>
        <w:ind w:left="1080" w:hanging="720"/>
      </w:pPr>
      <w:rPr>
        <w:rFonts w:cstheme="minorBid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642962"/>
    <w:multiLevelType w:val="multilevel"/>
    <w:tmpl w:val="F4C0EB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0B8342E"/>
    <w:multiLevelType w:val="multilevel"/>
    <w:tmpl w:val="603EC280"/>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8AF526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E80750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13014A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851176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9101C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97C4C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A3521BA"/>
    <w:multiLevelType w:val="hybridMultilevel"/>
    <w:tmpl w:val="BDB2EE3E"/>
    <w:lvl w:ilvl="0" w:tplc="E39EB51C">
      <w:start w:val="1"/>
      <w:numFmt w:val="decimal"/>
      <w:lvlText w:val="%1."/>
      <w:lvlJc w:val="left"/>
      <w:pPr>
        <w:ind w:left="720" w:hanging="360"/>
      </w:pPr>
      <w:rPr>
        <w:rFonts w:hint="default"/>
      </w:rPr>
    </w:lvl>
    <w:lvl w:ilvl="1" w:tplc="72A80B50">
      <w:start w:val="1"/>
      <w:numFmt w:val="decimal"/>
      <w:lvlText w:val="%2.1"/>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054AF2"/>
    <w:multiLevelType w:val="multilevel"/>
    <w:tmpl w:val="F432CB02"/>
    <w:lvl w:ilvl="0">
      <w:start w:val="1"/>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746681411">
    <w:abstractNumId w:val="12"/>
  </w:num>
  <w:num w:numId="2" w16cid:durableId="1319963649">
    <w:abstractNumId w:val="6"/>
  </w:num>
  <w:num w:numId="3" w16cid:durableId="828129640">
    <w:abstractNumId w:val="5"/>
  </w:num>
  <w:num w:numId="4" w16cid:durableId="276060013">
    <w:abstractNumId w:val="0"/>
  </w:num>
  <w:num w:numId="5" w16cid:durableId="563684237">
    <w:abstractNumId w:val="24"/>
  </w:num>
  <w:num w:numId="6" w16cid:durableId="436414305">
    <w:abstractNumId w:val="17"/>
  </w:num>
  <w:num w:numId="7" w16cid:durableId="1162626253">
    <w:abstractNumId w:val="7"/>
  </w:num>
  <w:num w:numId="8" w16cid:durableId="1054891369">
    <w:abstractNumId w:val="22"/>
  </w:num>
  <w:num w:numId="9" w16cid:durableId="145098060">
    <w:abstractNumId w:val="13"/>
  </w:num>
  <w:num w:numId="10" w16cid:durableId="1368606002">
    <w:abstractNumId w:val="23"/>
  </w:num>
  <w:num w:numId="11" w16cid:durableId="1845392436">
    <w:abstractNumId w:val="20"/>
  </w:num>
  <w:num w:numId="12" w16cid:durableId="742289416">
    <w:abstractNumId w:val="4"/>
  </w:num>
  <w:num w:numId="13" w16cid:durableId="321813736">
    <w:abstractNumId w:val="18"/>
  </w:num>
  <w:num w:numId="14" w16cid:durableId="1943955558">
    <w:abstractNumId w:val="3"/>
  </w:num>
  <w:num w:numId="15" w16cid:durableId="2053575104">
    <w:abstractNumId w:val="2"/>
  </w:num>
  <w:num w:numId="16" w16cid:durableId="759371566">
    <w:abstractNumId w:val="10"/>
  </w:num>
  <w:num w:numId="17" w16cid:durableId="1902597392">
    <w:abstractNumId w:val="19"/>
  </w:num>
  <w:num w:numId="18" w16cid:durableId="2021076641">
    <w:abstractNumId w:val="21"/>
  </w:num>
  <w:num w:numId="19" w16cid:durableId="37362134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9834442">
    <w:abstractNumId w:val="16"/>
  </w:num>
  <w:num w:numId="21" w16cid:durableId="748235692">
    <w:abstractNumId w:val="1"/>
  </w:num>
  <w:num w:numId="22" w16cid:durableId="2010450658">
    <w:abstractNumId w:val="8"/>
  </w:num>
  <w:num w:numId="23" w16cid:durableId="1060400519">
    <w:abstractNumId w:val="9"/>
  </w:num>
  <w:num w:numId="24" w16cid:durableId="1616523610">
    <w:abstractNumId w:val="25"/>
  </w:num>
  <w:num w:numId="25" w16cid:durableId="1535004013">
    <w:abstractNumId w:val="14"/>
  </w:num>
  <w:num w:numId="26" w16cid:durableId="448209081">
    <w:abstractNumId w:val="11"/>
  </w:num>
  <w:num w:numId="27" w16cid:durableId="83927353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67201595">
    <w:abstractNumId w:val="9"/>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53669504">
    <w:abstractNumId w:val="25"/>
    <w:lvlOverride w:ilvl="0">
      <w:startOverride w:val="1"/>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77173107">
    <w:abstractNumId w:val="11"/>
    <w:lvlOverride w:ilvl="0">
      <w:startOverride w:val="1"/>
    </w:lvlOverride>
    <w:lvlOverride w:ilvl="1">
      <w:startOverride w:val="6"/>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3389204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76238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5583"/>
    <w:rsid w:val="00027D20"/>
    <w:rsid w:val="00085F8B"/>
    <w:rsid w:val="0008712D"/>
    <w:rsid w:val="000C0694"/>
    <w:rsid w:val="00103340"/>
    <w:rsid w:val="001065C7"/>
    <w:rsid w:val="00140B04"/>
    <w:rsid w:val="0015036F"/>
    <w:rsid w:val="001607A6"/>
    <w:rsid w:val="001721BD"/>
    <w:rsid w:val="001953A1"/>
    <w:rsid w:val="001D3BB7"/>
    <w:rsid w:val="001F3B81"/>
    <w:rsid w:val="00203C27"/>
    <w:rsid w:val="00236761"/>
    <w:rsid w:val="002B6FC8"/>
    <w:rsid w:val="002D22C3"/>
    <w:rsid w:val="002D497E"/>
    <w:rsid w:val="002F31A0"/>
    <w:rsid w:val="00346E00"/>
    <w:rsid w:val="00347AEA"/>
    <w:rsid w:val="00351A22"/>
    <w:rsid w:val="0037558B"/>
    <w:rsid w:val="003B1CBC"/>
    <w:rsid w:val="003C3E8E"/>
    <w:rsid w:val="003D72DF"/>
    <w:rsid w:val="003F5892"/>
    <w:rsid w:val="0040669A"/>
    <w:rsid w:val="00414F6A"/>
    <w:rsid w:val="00425E5F"/>
    <w:rsid w:val="00460650"/>
    <w:rsid w:val="004C5E94"/>
    <w:rsid w:val="004E0962"/>
    <w:rsid w:val="00537AF4"/>
    <w:rsid w:val="00541EC5"/>
    <w:rsid w:val="00544D0A"/>
    <w:rsid w:val="00546D8B"/>
    <w:rsid w:val="0060190E"/>
    <w:rsid w:val="00606D07"/>
    <w:rsid w:val="00635F0B"/>
    <w:rsid w:val="00645043"/>
    <w:rsid w:val="00653C29"/>
    <w:rsid w:val="0067772D"/>
    <w:rsid w:val="0069294A"/>
    <w:rsid w:val="00693707"/>
    <w:rsid w:val="006B0699"/>
    <w:rsid w:val="006F300E"/>
    <w:rsid w:val="00720665"/>
    <w:rsid w:val="007223C4"/>
    <w:rsid w:val="007D40ED"/>
    <w:rsid w:val="00801631"/>
    <w:rsid w:val="008171A8"/>
    <w:rsid w:val="008F327D"/>
    <w:rsid w:val="00935278"/>
    <w:rsid w:val="0093619C"/>
    <w:rsid w:val="009B41A1"/>
    <w:rsid w:val="009F758C"/>
    <w:rsid w:val="00A34931"/>
    <w:rsid w:val="00A37503"/>
    <w:rsid w:val="00A71CB0"/>
    <w:rsid w:val="00A801BB"/>
    <w:rsid w:val="00A86C96"/>
    <w:rsid w:val="00AA0F8B"/>
    <w:rsid w:val="00AA3986"/>
    <w:rsid w:val="00AA4273"/>
    <w:rsid w:val="00B525FC"/>
    <w:rsid w:val="00BC285A"/>
    <w:rsid w:val="00BD22BD"/>
    <w:rsid w:val="00C13903"/>
    <w:rsid w:val="00C3575D"/>
    <w:rsid w:val="00C35E03"/>
    <w:rsid w:val="00D12F23"/>
    <w:rsid w:val="00D46788"/>
    <w:rsid w:val="00D61482"/>
    <w:rsid w:val="00DB50CF"/>
    <w:rsid w:val="00DB7719"/>
    <w:rsid w:val="00DE2F53"/>
    <w:rsid w:val="00E05F21"/>
    <w:rsid w:val="00E204EA"/>
    <w:rsid w:val="00E3104A"/>
    <w:rsid w:val="00E4066D"/>
    <w:rsid w:val="00E51181"/>
    <w:rsid w:val="00E53342"/>
    <w:rsid w:val="00E55583"/>
    <w:rsid w:val="00EA4026"/>
    <w:rsid w:val="00EE307D"/>
    <w:rsid w:val="00EE3A81"/>
    <w:rsid w:val="00F132C5"/>
    <w:rsid w:val="00F27FCF"/>
    <w:rsid w:val="00F35A35"/>
    <w:rsid w:val="00F45B3B"/>
    <w:rsid w:val="00F6674E"/>
    <w:rsid w:val="00F674E1"/>
    <w:rsid w:val="00FC2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68EBC"/>
  <w15:docId w15:val="{0069A923-7A93-4D1E-B81A-1152B4973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41EC5"/>
    <w:rPr>
      <w:color w:val="808080"/>
    </w:rPr>
  </w:style>
  <w:style w:type="paragraph" w:styleId="BalloonText">
    <w:name w:val="Balloon Text"/>
    <w:basedOn w:val="Normal"/>
    <w:link w:val="BalloonTextChar"/>
    <w:uiPriority w:val="99"/>
    <w:semiHidden/>
    <w:unhideWhenUsed/>
    <w:rsid w:val="00541E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1EC5"/>
    <w:rPr>
      <w:rFonts w:ascii="Tahoma" w:hAnsi="Tahoma" w:cs="Tahoma"/>
      <w:sz w:val="16"/>
      <w:szCs w:val="16"/>
    </w:rPr>
  </w:style>
  <w:style w:type="table" w:styleId="LightList-Accent3">
    <w:name w:val="Light List Accent 3"/>
    <w:basedOn w:val="TableNormal"/>
    <w:uiPriority w:val="61"/>
    <w:rsid w:val="00541EC5"/>
    <w:pPr>
      <w:spacing w:after="0" w:line="240" w:lineRule="auto"/>
    </w:pPr>
    <w:rPr>
      <w:lang w:bidi="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TableGrid">
    <w:name w:val="Table Grid"/>
    <w:basedOn w:val="TableNormal"/>
    <w:uiPriority w:val="59"/>
    <w:rsid w:val="00653C2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EA4026"/>
    <w:pPr>
      <w:ind w:left="720"/>
      <w:contextualSpacing/>
    </w:pPr>
  </w:style>
  <w:style w:type="paragraph" w:styleId="Header">
    <w:name w:val="header"/>
    <w:basedOn w:val="Normal"/>
    <w:link w:val="HeaderChar"/>
    <w:uiPriority w:val="99"/>
    <w:unhideWhenUsed/>
    <w:rsid w:val="003C3E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3E8E"/>
  </w:style>
  <w:style w:type="paragraph" w:styleId="Footer">
    <w:name w:val="footer"/>
    <w:basedOn w:val="Normal"/>
    <w:link w:val="FooterChar"/>
    <w:uiPriority w:val="99"/>
    <w:unhideWhenUsed/>
    <w:rsid w:val="003C3E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3E8E"/>
  </w:style>
  <w:style w:type="paragraph" w:styleId="NoSpacing">
    <w:name w:val="No Spacing"/>
    <w:uiPriority w:val="1"/>
    <w:qFormat/>
    <w:rsid w:val="009F758C"/>
    <w:pPr>
      <w:spacing w:after="0" w:line="240" w:lineRule="auto"/>
    </w:pPr>
  </w:style>
  <w:style w:type="character" w:styleId="Hyperlink">
    <w:name w:val="Hyperlink"/>
    <w:uiPriority w:val="99"/>
    <w:unhideWhenUsed/>
    <w:rsid w:val="00E4066D"/>
    <w:rPr>
      <w:color w:val="0563C1"/>
      <w:u w:val="single"/>
    </w:rPr>
  </w:style>
  <w:style w:type="character" w:styleId="FollowedHyperlink">
    <w:name w:val="FollowedHyperlink"/>
    <w:basedOn w:val="DefaultParagraphFont"/>
    <w:uiPriority w:val="99"/>
    <w:semiHidden/>
    <w:unhideWhenUsed/>
    <w:rsid w:val="00E4066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096876">
      <w:bodyDiv w:val="1"/>
      <w:marLeft w:val="0"/>
      <w:marRight w:val="0"/>
      <w:marTop w:val="0"/>
      <w:marBottom w:val="0"/>
      <w:divBdr>
        <w:top w:val="none" w:sz="0" w:space="0" w:color="auto"/>
        <w:left w:val="none" w:sz="0" w:space="0" w:color="auto"/>
        <w:bottom w:val="none" w:sz="0" w:space="0" w:color="auto"/>
        <w:right w:val="none" w:sz="0" w:space="0" w:color="auto"/>
      </w:divBdr>
    </w:div>
    <w:div w:id="543449565">
      <w:bodyDiv w:val="1"/>
      <w:marLeft w:val="0"/>
      <w:marRight w:val="0"/>
      <w:marTop w:val="0"/>
      <w:marBottom w:val="0"/>
      <w:divBdr>
        <w:top w:val="none" w:sz="0" w:space="0" w:color="auto"/>
        <w:left w:val="none" w:sz="0" w:space="0" w:color="auto"/>
        <w:bottom w:val="none" w:sz="0" w:space="0" w:color="auto"/>
        <w:right w:val="none" w:sz="0" w:space="0" w:color="auto"/>
      </w:divBdr>
    </w:div>
    <w:div w:id="800345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moss/docoficialv2/Documentos/SISTEMA%20DE%20ADMINISTRACI&#211;N%20DE%20AVER&#205;AS%20M&#211;VILES.docx"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hyperlink" Target="http://moss/docoficialv2/Documentos/SISTEMA%20DE%20ADMINISTRACION%20DE%20AVERIAS%20MOVILES.doc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http://moss/docoficialv2/Documentos/Forms/Instructivo%20de%20Trabajo/Instructivo%20de%20trabaj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D39D370D28549B0A0FF50F4BE458593"/>
        <w:category>
          <w:name w:val="General"/>
          <w:gallery w:val="placeholder"/>
        </w:category>
        <w:types>
          <w:type w:val="bbPlcHdr"/>
        </w:types>
        <w:behaviors>
          <w:behavior w:val="content"/>
        </w:behaviors>
        <w:guid w:val="{66981C71-F996-453D-B3C0-26D5A00670F8}"/>
      </w:docPartPr>
      <w:docPartBody>
        <w:p w:rsidR="009D23F1" w:rsidRDefault="009D23F1">
          <w:pPr>
            <w:pStyle w:val="4D39D370D28549B0A0FF50F4BE458593"/>
          </w:pPr>
          <w:r>
            <w:rPr>
              <w:b/>
            </w:rPr>
            <w:t>Documentación Oficial</w:t>
          </w:r>
        </w:p>
      </w:docPartBody>
    </w:docPart>
    <w:docPart>
      <w:docPartPr>
        <w:name w:val="0CF4E311578B43CDB9054F34861B0BC8"/>
        <w:category>
          <w:name w:val="General"/>
          <w:gallery w:val="placeholder"/>
        </w:category>
        <w:types>
          <w:type w:val="bbPlcHdr"/>
        </w:types>
        <w:behaviors>
          <w:behavior w:val="content"/>
        </w:behaviors>
        <w:guid w:val="{8DF5DC5B-5E9D-4241-943A-B72F1B409F06}"/>
      </w:docPartPr>
      <w:docPartBody>
        <w:p w:rsidR="009D23F1" w:rsidRDefault="00C31CD6" w:rsidP="00C31CD6">
          <w:pPr>
            <w:pStyle w:val="0CF4E311578B43CDB9054F34861B0BC8"/>
          </w:pPr>
          <w:r>
            <w:rPr>
              <w:b/>
              <w:sz w:val="24"/>
              <w:szCs w:val="24"/>
              <w:lang w:val="es-DO"/>
            </w:rPr>
            <w:t>COMPAÑÍA DOMINICANA DE TELÉFONOS, S. A.</w:t>
          </w:r>
        </w:p>
      </w:docPartBody>
    </w:docPart>
    <w:docPart>
      <w:docPartPr>
        <w:name w:val="9EC06434CA274AD3AE2B392684904328"/>
        <w:category>
          <w:name w:val="General"/>
          <w:gallery w:val="placeholder"/>
        </w:category>
        <w:types>
          <w:type w:val="bbPlcHdr"/>
        </w:types>
        <w:behaviors>
          <w:behavior w:val="content"/>
        </w:behaviors>
        <w:guid w:val="{5B4C5671-8EAF-4D47-8154-3B4E72B94F07}"/>
      </w:docPartPr>
      <w:docPartBody>
        <w:p w:rsidR="009D23F1" w:rsidRDefault="00C31CD6" w:rsidP="00C31CD6">
          <w:pPr>
            <w:pStyle w:val="9EC06434CA274AD3AE2B392684904328"/>
          </w:pPr>
          <w:r w:rsidRPr="00693707">
            <w:rPr>
              <w:rStyle w:val="PlaceholderText"/>
              <w:b/>
              <w:lang w:val="es-DO"/>
            </w:rPr>
            <w:t>DOCUMENTO:</w:t>
          </w:r>
        </w:p>
      </w:docPartBody>
    </w:docPart>
    <w:docPart>
      <w:docPartPr>
        <w:name w:val="B07E8F9D425C4B08A85BF9F2124F5B36"/>
        <w:category>
          <w:name w:val="General"/>
          <w:gallery w:val="placeholder"/>
        </w:category>
        <w:types>
          <w:type w:val="bbPlcHdr"/>
        </w:types>
        <w:behaviors>
          <w:behavior w:val="content"/>
        </w:behaviors>
        <w:guid w:val="{396FA761-21C7-454F-B112-91538F7288A8}"/>
      </w:docPartPr>
      <w:docPartBody>
        <w:p w:rsidR="009D23F1" w:rsidRDefault="00C31CD6" w:rsidP="00C31CD6">
          <w:pPr>
            <w:pStyle w:val="B07E8F9D425C4B08A85BF9F2124F5B36"/>
          </w:pPr>
          <w:r w:rsidRPr="00693707">
            <w:rPr>
              <w:b/>
              <w:lang w:val="es-DO"/>
            </w:rPr>
            <w:t>INSTRUCTIVO DE TRABAJO</w:t>
          </w:r>
        </w:p>
      </w:docPartBody>
    </w:docPart>
    <w:docPart>
      <w:docPartPr>
        <w:name w:val="0CC6E37239414FFCAA54599370AE0921"/>
        <w:category>
          <w:name w:val="General"/>
          <w:gallery w:val="placeholder"/>
        </w:category>
        <w:types>
          <w:type w:val="bbPlcHdr"/>
        </w:types>
        <w:behaviors>
          <w:behavior w:val="content"/>
        </w:behaviors>
        <w:guid w:val="{393C0AC6-2A80-49C3-93EA-61CA5B9559B7}"/>
      </w:docPartPr>
      <w:docPartBody>
        <w:p w:rsidR="009D23F1" w:rsidRDefault="00C31CD6" w:rsidP="00C31CD6">
          <w:pPr>
            <w:pStyle w:val="0CC6E37239414FFCAA54599370AE0921"/>
          </w:pPr>
          <w:r w:rsidRPr="00693707">
            <w:rPr>
              <w:rStyle w:val="PlaceholderText"/>
              <w:b/>
              <w:lang w:val="es-DO"/>
            </w:rPr>
            <w:t>NOMBRE:</w:t>
          </w:r>
        </w:p>
      </w:docPartBody>
    </w:docPart>
    <w:docPart>
      <w:docPartPr>
        <w:name w:val="15A882B968A343F8ABA512D6AF2D2DF1"/>
        <w:category>
          <w:name w:val="General"/>
          <w:gallery w:val="placeholder"/>
        </w:category>
        <w:types>
          <w:type w:val="bbPlcHdr"/>
        </w:types>
        <w:behaviors>
          <w:behavior w:val="content"/>
        </w:behaviors>
        <w:guid w:val="{3442EA7C-F21A-4F03-8DA5-5CE991D08AEC}"/>
      </w:docPartPr>
      <w:docPartBody>
        <w:p w:rsidR="009D23F1" w:rsidRDefault="009D23F1">
          <w:pPr>
            <w:pStyle w:val="15A882B968A343F8ABA512D6AF2D2DF1"/>
          </w:pPr>
          <w:r w:rsidRPr="007158A8">
            <w:rPr>
              <w:rStyle w:val="PlaceholderText"/>
            </w:rPr>
            <w:t>[Title]</w:t>
          </w:r>
        </w:p>
      </w:docPartBody>
    </w:docPart>
    <w:docPart>
      <w:docPartPr>
        <w:name w:val="2256B86F91EF4E0E988BD1B88801ABFF"/>
        <w:category>
          <w:name w:val="General"/>
          <w:gallery w:val="placeholder"/>
        </w:category>
        <w:types>
          <w:type w:val="bbPlcHdr"/>
        </w:types>
        <w:behaviors>
          <w:behavior w:val="content"/>
        </w:behaviors>
        <w:guid w:val="{978545A8-2AEA-49E5-95EC-E0545BD93EA6}"/>
      </w:docPartPr>
      <w:docPartBody>
        <w:p w:rsidR="009D23F1" w:rsidRDefault="00C31CD6" w:rsidP="00C31CD6">
          <w:pPr>
            <w:pStyle w:val="2256B86F91EF4E0E988BD1B88801ABFF"/>
          </w:pPr>
          <w:r w:rsidRPr="00693707">
            <w:rPr>
              <w:rStyle w:val="PlaceholderText"/>
              <w:b/>
              <w:lang w:val="es-DO"/>
            </w:rPr>
            <w:t>NUMERO:</w:t>
          </w:r>
        </w:p>
      </w:docPartBody>
    </w:docPart>
    <w:docPart>
      <w:docPartPr>
        <w:name w:val="87AF180FF6054418AB685DD0E0462C71"/>
        <w:category>
          <w:name w:val="General"/>
          <w:gallery w:val="placeholder"/>
        </w:category>
        <w:types>
          <w:type w:val="bbPlcHdr"/>
        </w:types>
        <w:behaviors>
          <w:behavior w:val="content"/>
        </w:behaviors>
        <w:guid w:val="{317BC226-76EA-4A88-9622-A9D6EFB8AC44}"/>
      </w:docPartPr>
      <w:docPartBody>
        <w:p w:rsidR="009D23F1" w:rsidRDefault="009D23F1">
          <w:pPr>
            <w:pStyle w:val="87AF180FF6054418AB685DD0E0462C71"/>
          </w:pPr>
          <w:r w:rsidRPr="007158A8">
            <w:rPr>
              <w:rStyle w:val="PlaceholderText"/>
            </w:rPr>
            <w:t>[Document Type]</w:t>
          </w:r>
        </w:p>
      </w:docPartBody>
    </w:docPart>
    <w:docPart>
      <w:docPartPr>
        <w:name w:val="68E2AF5D46D245868244AEB525CFE394"/>
        <w:category>
          <w:name w:val="General"/>
          <w:gallery w:val="placeholder"/>
        </w:category>
        <w:types>
          <w:type w:val="bbPlcHdr"/>
        </w:types>
        <w:behaviors>
          <w:behavior w:val="content"/>
        </w:behaviors>
        <w:guid w:val="{635AB359-4519-4BF7-97A6-351D1AF12B67}"/>
      </w:docPartPr>
      <w:docPartBody>
        <w:p w:rsidR="009D23F1" w:rsidRDefault="009D23F1">
          <w:pPr>
            <w:pStyle w:val="68E2AF5D46D245868244AEB525CFE394"/>
          </w:pPr>
          <w:r w:rsidRPr="007158A8">
            <w:rPr>
              <w:rStyle w:val="PlaceholderText"/>
            </w:rPr>
            <w:t>[Document Sequence]</w:t>
          </w:r>
        </w:p>
      </w:docPartBody>
    </w:docPart>
    <w:docPart>
      <w:docPartPr>
        <w:name w:val="11066FCD64074CB8AE8CF172D87C1CEF"/>
        <w:category>
          <w:name w:val="General"/>
          <w:gallery w:val="placeholder"/>
        </w:category>
        <w:types>
          <w:type w:val="bbPlcHdr"/>
        </w:types>
        <w:behaviors>
          <w:behavior w:val="content"/>
        </w:behaviors>
        <w:guid w:val="{CC4BB560-1075-41AD-8A7F-3E8662DABB24}"/>
      </w:docPartPr>
      <w:docPartBody>
        <w:p w:rsidR="009D23F1" w:rsidRDefault="00C31CD6" w:rsidP="00C31CD6">
          <w:pPr>
            <w:pStyle w:val="11066FCD64074CB8AE8CF172D87C1CEF"/>
          </w:pPr>
          <w:r w:rsidRPr="00693707">
            <w:rPr>
              <w:rStyle w:val="PlaceholderText"/>
              <w:b/>
              <w:lang w:val="es-DO"/>
            </w:rPr>
            <w:t>REVISION:</w:t>
          </w:r>
        </w:p>
      </w:docPartBody>
    </w:docPart>
    <w:docPart>
      <w:docPartPr>
        <w:name w:val="4BB818E8710A4196AEB53F9181C29F2E"/>
        <w:category>
          <w:name w:val="General"/>
          <w:gallery w:val="placeholder"/>
        </w:category>
        <w:types>
          <w:type w:val="bbPlcHdr"/>
        </w:types>
        <w:behaviors>
          <w:behavior w:val="content"/>
        </w:behaviors>
        <w:guid w:val="{5D272CA7-B7D8-46E9-8143-923BDEA45A67}"/>
      </w:docPartPr>
      <w:docPartBody>
        <w:p w:rsidR="009D23F1" w:rsidRDefault="009D23F1">
          <w:pPr>
            <w:pStyle w:val="4BB818E8710A4196AEB53F9181C29F2E"/>
          </w:pPr>
          <w:r w:rsidRPr="007158A8">
            <w:rPr>
              <w:rStyle w:val="PlaceholderText"/>
            </w:rPr>
            <w:t>[Label]</w:t>
          </w:r>
        </w:p>
      </w:docPartBody>
    </w:docPart>
    <w:docPart>
      <w:docPartPr>
        <w:name w:val="9FD281C3C5AF4694A411D7D0475303F3"/>
        <w:category>
          <w:name w:val="General"/>
          <w:gallery w:val="placeholder"/>
        </w:category>
        <w:types>
          <w:type w:val="bbPlcHdr"/>
        </w:types>
        <w:behaviors>
          <w:behavior w:val="content"/>
        </w:behaviors>
        <w:guid w:val="{36DAA68C-02AC-4707-AB70-A4F9F1C00198}"/>
      </w:docPartPr>
      <w:docPartBody>
        <w:p w:rsidR="009D23F1" w:rsidRDefault="00C31CD6" w:rsidP="00C31CD6">
          <w:pPr>
            <w:pStyle w:val="9FD281C3C5AF4694A411D7D0475303F3"/>
          </w:pPr>
          <w:r w:rsidRPr="00693707">
            <w:rPr>
              <w:b/>
              <w:lang w:val="es-DO"/>
            </w:rPr>
            <w:t>Descripción</w:t>
          </w:r>
        </w:p>
      </w:docPartBody>
    </w:docPart>
    <w:docPart>
      <w:docPartPr>
        <w:name w:val="87379658D071436C8772A4C1D407E381"/>
        <w:category>
          <w:name w:val="General"/>
          <w:gallery w:val="placeholder"/>
        </w:category>
        <w:types>
          <w:type w:val="bbPlcHdr"/>
        </w:types>
        <w:behaviors>
          <w:behavior w:val="content"/>
        </w:behaviors>
        <w:guid w:val="{B0984883-00DC-4C4E-BEF9-5D4CB4568D9E}"/>
      </w:docPartPr>
      <w:docPartBody>
        <w:p w:rsidR="009D23F1" w:rsidRDefault="009D23F1">
          <w:pPr>
            <w:pStyle w:val="87379658D071436C8772A4C1D407E381"/>
          </w:pPr>
          <w:r w:rsidRPr="00E53342">
            <w:rPr>
              <w:rStyle w:val="PlaceholderText"/>
              <w:b/>
            </w:rPr>
            <w:t>Referencias</w:t>
          </w:r>
        </w:p>
      </w:docPartBody>
    </w:docPart>
    <w:docPart>
      <w:docPartPr>
        <w:name w:val="20BDA25A9F2A4C6190B280359C86FCAA"/>
        <w:category>
          <w:name w:val="General"/>
          <w:gallery w:val="placeholder"/>
        </w:category>
        <w:types>
          <w:type w:val="bbPlcHdr"/>
        </w:types>
        <w:behaviors>
          <w:behavior w:val="content"/>
        </w:behaviors>
        <w:guid w:val="{F43BBB83-AC5C-4B51-B452-6D19D07A63B3}"/>
      </w:docPartPr>
      <w:docPartBody>
        <w:p w:rsidR="009D23F1" w:rsidRDefault="009D23F1" w:rsidP="009D23F1">
          <w:pPr>
            <w:pStyle w:val="20BDA25A9F2A4C6190B280359C86FCAA1"/>
          </w:pPr>
          <w:r w:rsidRPr="00693707">
            <w:rPr>
              <w:rStyle w:val="PlaceholderText"/>
              <w:lang w:val="es-DO"/>
            </w:rPr>
            <w:t>Indique las referencias.</w:t>
          </w:r>
        </w:p>
      </w:docPartBody>
    </w:docPart>
    <w:docPart>
      <w:docPartPr>
        <w:name w:val="02870A8743404C6E8B3B6E8A629A9F67"/>
        <w:category>
          <w:name w:val="General"/>
          <w:gallery w:val="placeholder"/>
        </w:category>
        <w:types>
          <w:type w:val="bbPlcHdr"/>
        </w:types>
        <w:behaviors>
          <w:behavior w:val="content"/>
        </w:behaviors>
        <w:guid w:val="{A42A07A9-9BF1-4AFA-9541-2AD59C1E7B96}"/>
      </w:docPartPr>
      <w:docPartBody>
        <w:p w:rsidR="009D23F1" w:rsidRDefault="00C31CD6" w:rsidP="00C31CD6">
          <w:pPr>
            <w:pStyle w:val="02870A8743404C6E8B3B6E8A629A9F67"/>
          </w:pPr>
          <w:r w:rsidRPr="00693707">
            <w:rPr>
              <w:b/>
              <w:lang w:val="es-DO"/>
            </w:rPr>
            <w:t>R</w:t>
          </w:r>
          <w:r w:rsidRPr="00693707">
            <w:rPr>
              <w:rStyle w:val="PlaceholderText"/>
              <w:b/>
              <w:lang w:val="es-DO"/>
            </w:rPr>
            <w:t>egistros</w:t>
          </w:r>
        </w:p>
      </w:docPartBody>
    </w:docPart>
    <w:docPart>
      <w:docPartPr>
        <w:name w:val="7E47A7BDB1B94B97B1C1774D4DEDD737"/>
        <w:category>
          <w:name w:val="General"/>
          <w:gallery w:val="placeholder"/>
        </w:category>
        <w:types>
          <w:type w:val="bbPlcHdr"/>
        </w:types>
        <w:behaviors>
          <w:behavior w:val="content"/>
        </w:behaviors>
        <w:guid w:val="{0CB0E595-295A-4B6C-AFCE-AADAD6ECB805}"/>
      </w:docPartPr>
      <w:docPartBody>
        <w:p w:rsidR="009D23F1" w:rsidRDefault="00C31CD6" w:rsidP="00C31CD6">
          <w:pPr>
            <w:pStyle w:val="7E47A7BDB1B94B97B1C1774D4DEDD737"/>
          </w:pPr>
          <w:r w:rsidRPr="00693707">
            <w:rPr>
              <w:lang w:val="es-DO"/>
            </w:rPr>
            <w:t>E</w:t>
          </w:r>
          <w:r w:rsidRPr="00693707">
            <w:rPr>
              <w:rStyle w:val="PlaceholderText"/>
              <w:lang w:val="es-DO"/>
            </w:rPr>
            <w:t xml:space="preserve">scriba el detalle </w:t>
          </w:r>
          <w:r>
            <w:rPr>
              <w:rStyle w:val="PlaceholderText"/>
              <w:lang w:val="es-DO"/>
            </w:rPr>
            <w:t xml:space="preserve">de </w:t>
          </w:r>
          <w:r w:rsidRPr="00693707">
            <w:rPr>
              <w:rStyle w:val="PlaceholderText"/>
              <w:lang w:val="es-DO"/>
            </w:rPr>
            <w:t>los registros.</w:t>
          </w:r>
        </w:p>
      </w:docPartBody>
    </w:docPart>
    <w:docPart>
      <w:docPartPr>
        <w:name w:val="501EAE1E140C43598CC7B2856325877D"/>
        <w:category>
          <w:name w:val="General"/>
          <w:gallery w:val="placeholder"/>
        </w:category>
        <w:types>
          <w:type w:val="bbPlcHdr"/>
        </w:types>
        <w:behaviors>
          <w:behavior w:val="content"/>
        </w:behaviors>
        <w:guid w:val="{754BFFC9-6FD7-4690-9074-C03A093486BD}"/>
      </w:docPartPr>
      <w:docPartBody>
        <w:p w:rsidR="009D23F1" w:rsidRDefault="00C31CD6" w:rsidP="00C31CD6">
          <w:pPr>
            <w:pStyle w:val="501EAE1E140C43598CC7B2856325877D"/>
          </w:pPr>
          <w:r w:rsidRPr="00C35E03">
            <w:rPr>
              <w:rStyle w:val="PlaceholderText"/>
              <w:b/>
              <w:lang w:val="es-DO"/>
            </w:rPr>
            <w:t>Anexos</w:t>
          </w:r>
        </w:p>
      </w:docPartBody>
    </w:docPart>
    <w:docPart>
      <w:docPartPr>
        <w:name w:val="B522C17AB39143E989A3DE3E8A9376B9"/>
        <w:category>
          <w:name w:val="General"/>
          <w:gallery w:val="placeholder"/>
        </w:category>
        <w:types>
          <w:type w:val="bbPlcHdr"/>
        </w:types>
        <w:behaviors>
          <w:behavior w:val="content"/>
        </w:behaviors>
        <w:guid w:val="{DDD23FAC-5C45-4A4A-A9F1-517BCD1AB50E}"/>
      </w:docPartPr>
      <w:docPartBody>
        <w:p w:rsidR="009D23F1" w:rsidRDefault="00C31CD6" w:rsidP="00C31CD6">
          <w:pPr>
            <w:pStyle w:val="B522C17AB39143E989A3DE3E8A9376B9"/>
          </w:pPr>
          <w:r w:rsidRPr="00693707">
            <w:rPr>
              <w:rStyle w:val="PlaceholderText"/>
              <w:lang w:val="es-DO"/>
            </w:rPr>
            <w:t>Inserte los anexos correspondientes.</w:t>
          </w:r>
        </w:p>
      </w:docPartBody>
    </w:docPart>
    <w:docPart>
      <w:docPartPr>
        <w:name w:val="73F30B039430498DA76B27D6833D4364"/>
        <w:category>
          <w:name w:val="General"/>
          <w:gallery w:val="placeholder"/>
        </w:category>
        <w:types>
          <w:type w:val="bbPlcHdr"/>
        </w:types>
        <w:behaviors>
          <w:behavior w:val="content"/>
        </w:behaviors>
        <w:guid w:val="{2266CB35-7395-4582-94B5-C884F248FDF2}"/>
      </w:docPartPr>
      <w:docPartBody>
        <w:p w:rsidR="00000000" w:rsidRDefault="00C31CD6" w:rsidP="00C31CD6">
          <w:pPr>
            <w:pStyle w:val="73F30B039430498DA76B27D6833D4364"/>
          </w:pPr>
          <w:r>
            <w:rPr>
              <w:rStyle w:val="PlaceholderText"/>
            </w:rPr>
            <w:t>Describa el objetivo.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3F1"/>
    <w:rsid w:val="00042F9E"/>
    <w:rsid w:val="00403761"/>
    <w:rsid w:val="009D23F1"/>
    <w:rsid w:val="00C31CD6"/>
    <w:rsid w:val="00CF6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D39D370D28549B0A0FF50F4BE458593">
    <w:name w:val="4D39D370D28549B0A0FF50F4BE458593"/>
  </w:style>
  <w:style w:type="paragraph" w:customStyle="1" w:styleId="73F30B039430498DA76B27D6833D4364">
    <w:name w:val="73F30B039430498DA76B27D6833D4364"/>
    <w:rsid w:val="00C31CD6"/>
    <w:rPr>
      <w:lang w:val="es-419" w:eastAsia="es-419"/>
    </w:rPr>
  </w:style>
  <w:style w:type="character" w:styleId="PlaceholderText">
    <w:name w:val="Placeholder Text"/>
    <w:basedOn w:val="DefaultParagraphFont"/>
    <w:uiPriority w:val="99"/>
    <w:semiHidden/>
    <w:rsid w:val="00C31CD6"/>
    <w:rPr>
      <w:color w:val="808080"/>
    </w:rPr>
  </w:style>
  <w:style w:type="paragraph" w:customStyle="1" w:styleId="0CF4E311578B43CDB9054F34861B0BC8">
    <w:name w:val="0CF4E311578B43CDB9054F34861B0BC8"/>
    <w:rsid w:val="00C31CD6"/>
    <w:pPr>
      <w:spacing w:after="200" w:line="276" w:lineRule="auto"/>
    </w:pPr>
  </w:style>
  <w:style w:type="paragraph" w:customStyle="1" w:styleId="9EC06434CA274AD3AE2B392684904328">
    <w:name w:val="9EC06434CA274AD3AE2B392684904328"/>
    <w:rsid w:val="00C31CD6"/>
    <w:pPr>
      <w:spacing w:after="200" w:line="276" w:lineRule="auto"/>
    </w:pPr>
  </w:style>
  <w:style w:type="paragraph" w:customStyle="1" w:styleId="B07E8F9D425C4B08A85BF9F2124F5B36">
    <w:name w:val="B07E8F9D425C4B08A85BF9F2124F5B36"/>
    <w:rsid w:val="00C31CD6"/>
    <w:pPr>
      <w:spacing w:after="200" w:line="276" w:lineRule="auto"/>
    </w:pPr>
  </w:style>
  <w:style w:type="paragraph" w:customStyle="1" w:styleId="15A882B968A343F8ABA512D6AF2D2DF1">
    <w:name w:val="15A882B968A343F8ABA512D6AF2D2DF1"/>
  </w:style>
  <w:style w:type="paragraph" w:customStyle="1" w:styleId="0CC6E37239414FFCAA54599370AE0921">
    <w:name w:val="0CC6E37239414FFCAA54599370AE0921"/>
    <w:rsid w:val="00C31CD6"/>
    <w:pPr>
      <w:spacing w:after="200" w:line="276" w:lineRule="auto"/>
    </w:pPr>
  </w:style>
  <w:style w:type="paragraph" w:customStyle="1" w:styleId="87AF180FF6054418AB685DD0E0462C71">
    <w:name w:val="87AF180FF6054418AB685DD0E0462C71"/>
  </w:style>
  <w:style w:type="paragraph" w:customStyle="1" w:styleId="68E2AF5D46D245868244AEB525CFE394">
    <w:name w:val="68E2AF5D46D245868244AEB525CFE394"/>
  </w:style>
  <w:style w:type="paragraph" w:customStyle="1" w:styleId="2256B86F91EF4E0E988BD1B88801ABFF">
    <w:name w:val="2256B86F91EF4E0E988BD1B88801ABFF"/>
    <w:rsid w:val="00C31CD6"/>
    <w:pPr>
      <w:spacing w:after="200" w:line="276" w:lineRule="auto"/>
    </w:pPr>
  </w:style>
  <w:style w:type="paragraph" w:customStyle="1" w:styleId="4BB818E8710A4196AEB53F9181C29F2E">
    <w:name w:val="4BB818E8710A4196AEB53F9181C29F2E"/>
  </w:style>
  <w:style w:type="paragraph" w:customStyle="1" w:styleId="11066FCD64074CB8AE8CF172D87C1CEF">
    <w:name w:val="11066FCD64074CB8AE8CF172D87C1CEF"/>
    <w:rsid w:val="00C31CD6"/>
    <w:pPr>
      <w:spacing w:after="200" w:line="276" w:lineRule="auto"/>
    </w:pPr>
  </w:style>
  <w:style w:type="paragraph" w:customStyle="1" w:styleId="9FD281C3C5AF4694A411D7D0475303F3">
    <w:name w:val="9FD281C3C5AF4694A411D7D0475303F3"/>
    <w:rsid w:val="00C31CD6"/>
    <w:pPr>
      <w:spacing w:after="200" w:line="276" w:lineRule="auto"/>
      <w:ind w:left="720"/>
      <w:contextualSpacing/>
    </w:pPr>
  </w:style>
  <w:style w:type="paragraph" w:customStyle="1" w:styleId="87379658D071436C8772A4C1D407E381">
    <w:name w:val="87379658D071436C8772A4C1D407E381"/>
  </w:style>
  <w:style w:type="paragraph" w:customStyle="1" w:styleId="02870A8743404C6E8B3B6E8A629A9F67">
    <w:name w:val="02870A8743404C6E8B3B6E8A629A9F67"/>
    <w:rsid w:val="00C31CD6"/>
    <w:pPr>
      <w:spacing w:after="200" w:line="276" w:lineRule="auto"/>
      <w:ind w:left="720"/>
      <w:contextualSpacing/>
    </w:pPr>
  </w:style>
  <w:style w:type="paragraph" w:customStyle="1" w:styleId="7E47A7BDB1B94B97B1C1774D4DEDD737">
    <w:name w:val="7E47A7BDB1B94B97B1C1774D4DEDD737"/>
    <w:rsid w:val="00C31CD6"/>
    <w:pPr>
      <w:spacing w:after="200" w:line="276" w:lineRule="auto"/>
      <w:ind w:left="720"/>
      <w:contextualSpacing/>
    </w:pPr>
  </w:style>
  <w:style w:type="paragraph" w:customStyle="1" w:styleId="501EAE1E140C43598CC7B2856325877D">
    <w:name w:val="501EAE1E140C43598CC7B2856325877D"/>
    <w:rsid w:val="00C31CD6"/>
    <w:pPr>
      <w:spacing w:after="200" w:line="276" w:lineRule="auto"/>
      <w:ind w:left="720"/>
      <w:contextualSpacing/>
    </w:pPr>
  </w:style>
  <w:style w:type="paragraph" w:customStyle="1" w:styleId="B522C17AB39143E989A3DE3E8A9376B9">
    <w:name w:val="B522C17AB39143E989A3DE3E8A9376B9"/>
    <w:rsid w:val="00C31CD6"/>
    <w:pPr>
      <w:spacing w:after="200" w:line="276" w:lineRule="auto"/>
      <w:ind w:left="720"/>
      <w:contextualSpacing/>
    </w:pPr>
  </w:style>
  <w:style w:type="paragraph" w:customStyle="1" w:styleId="20BDA25A9F2A4C6190B280359C86FCAA1">
    <w:name w:val="20BDA25A9F2A4C6190B280359C86FCAA1"/>
    <w:rsid w:val="009D23F1"/>
    <w:pPr>
      <w:spacing w:after="200" w:line="276" w:lineRule="auto"/>
      <w:ind w:left="720"/>
      <w:contextualSpacing/>
    </w:pPr>
  </w:style>
  <w:style w:type="paragraph" w:customStyle="1" w:styleId="40FC854A890A41C5BEE9396CE6BDA786">
    <w:name w:val="40FC854A890A41C5BEE9396CE6BDA786"/>
    <w:rsid w:val="00CF69B5"/>
  </w:style>
  <w:style w:type="paragraph" w:customStyle="1" w:styleId="0CF4E311578B43CDB9054F34861B0BC82">
    <w:name w:val="0CF4E311578B43CDB9054F34861B0BC82"/>
    <w:rsid w:val="00CF69B5"/>
    <w:pPr>
      <w:spacing w:after="200" w:line="276" w:lineRule="auto"/>
    </w:pPr>
  </w:style>
  <w:style w:type="paragraph" w:customStyle="1" w:styleId="9EC06434CA274AD3AE2B3926849043282">
    <w:name w:val="9EC06434CA274AD3AE2B3926849043282"/>
    <w:rsid w:val="00CF69B5"/>
    <w:pPr>
      <w:spacing w:after="200" w:line="276" w:lineRule="auto"/>
    </w:pPr>
  </w:style>
  <w:style w:type="paragraph" w:customStyle="1" w:styleId="B07E8F9D425C4B08A85BF9F2124F5B362">
    <w:name w:val="B07E8F9D425C4B08A85BF9F2124F5B362"/>
    <w:rsid w:val="00CF69B5"/>
    <w:pPr>
      <w:spacing w:after="200" w:line="276" w:lineRule="auto"/>
    </w:pPr>
  </w:style>
  <w:style w:type="paragraph" w:customStyle="1" w:styleId="0CC6E37239414FFCAA54599370AE09212">
    <w:name w:val="0CC6E37239414FFCAA54599370AE09212"/>
    <w:rsid w:val="00CF69B5"/>
    <w:pPr>
      <w:spacing w:after="200" w:line="276" w:lineRule="auto"/>
    </w:pPr>
  </w:style>
  <w:style w:type="paragraph" w:customStyle="1" w:styleId="2256B86F91EF4E0E988BD1B88801ABFF2">
    <w:name w:val="2256B86F91EF4E0E988BD1B88801ABFF2"/>
    <w:rsid w:val="00CF69B5"/>
    <w:pPr>
      <w:spacing w:after="200" w:line="276" w:lineRule="auto"/>
    </w:pPr>
  </w:style>
  <w:style w:type="paragraph" w:customStyle="1" w:styleId="11066FCD64074CB8AE8CF172D87C1CEF2">
    <w:name w:val="11066FCD64074CB8AE8CF172D87C1CEF2"/>
    <w:rsid w:val="00CF69B5"/>
    <w:pPr>
      <w:spacing w:after="200" w:line="276" w:lineRule="auto"/>
    </w:pPr>
  </w:style>
  <w:style w:type="paragraph" w:customStyle="1" w:styleId="9FD281C3C5AF4694A411D7D0475303F32">
    <w:name w:val="9FD281C3C5AF4694A411D7D0475303F32"/>
    <w:rsid w:val="00CF69B5"/>
    <w:pPr>
      <w:spacing w:after="200" w:line="276" w:lineRule="auto"/>
      <w:ind w:left="720"/>
      <w:contextualSpacing/>
    </w:pPr>
  </w:style>
  <w:style w:type="paragraph" w:customStyle="1" w:styleId="02870A8743404C6E8B3B6E8A629A9F672">
    <w:name w:val="02870A8743404C6E8B3B6E8A629A9F672"/>
    <w:rsid w:val="00CF69B5"/>
    <w:pPr>
      <w:spacing w:after="200" w:line="276" w:lineRule="auto"/>
      <w:ind w:left="720"/>
      <w:contextualSpacing/>
    </w:pPr>
  </w:style>
  <w:style w:type="paragraph" w:customStyle="1" w:styleId="7E47A7BDB1B94B97B1C1774D4DEDD7372">
    <w:name w:val="7E47A7BDB1B94B97B1C1774D4DEDD7372"/>
    <w:rsid w:val="00CF69B5"/>
    <w:pPr>
      <w:spacing w:after="200" w:line="276" w:lineRule="auto"/>
      <w:ind w:left="720"/>
      <w:contextualSpacing/>
    </w:pPr>
  </w:style>
  <w:style w:type="paragraph" w:customStyle="1" w:styleId="501EAE1E140C43598CC7B2856325877D2">
    <w:name w:val="501EAE1E140C43598CC7B2856325877D2"/>
    <w:rsid w:val="00CF69B5"/>
    <w:pPr>
      <w:spacing w:after="200" w:line="276" w:lineRule="auto"/>
      <w:ind w:left="720"/>
      <w:contextualSpacing/>
    </w:pPr>
  </w:style>
  <w:style w:type="paragraph" w:customStyle="1" w:styleId="B522C17AB39143E989A3DE3E8A9376B92">
    <w:name w:val="B522C17AB39143E989A3DE3E8A9376B92"/>
    <w:rsid w:val="00CF69B5"/>
    <w:pPr>
      <w:spacing w:after="200" w:line="276" w:lineRule="auto"/>
      <w:ind w:left="720"/>
      <w:contextualSpacing/>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p:Policy xmlns:p="office.server.policy" id="" local="true">
  <p:Name>Instructivo de Trabajo</p:Name>
  <p:Description>[Modified Date] + 1 year</p:Description>
  <p:Statement/>
  <p:PolicyItems>
    <p:PolicyItem featureId="Microsoft.Office.RecordsManagement.PolicyFeatures.PolicyLabel" UniqueId="ffac834d-89ad-4e28-b4e8-00c10fec8560">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height>0.5</height>
            <font>Calibri</font>
            <fontsize>11</fontsize>
          </properties>
          <segment type="metadata">_UIVersionString</segment>
        </label>
      </p:CustomData>
    </p:PolicyItem>
    <p:PolicyItem featureId="Microsoft.Office.RecordsManagement.PolicyFeatures.Expiration" UniqueId="68c8923d-417d-4e73-a79b-73b8bbe6e07b">
      <p:Name>Expiration</p:Name>
      <p:Description>Automatic scheduling of content for processing, and expiry of content that has reached its due date.</p:Description>
      <p:CustomData>
        <Schedules nextStageId="2">
          <Schedule type="Default">
            <stages>
              <data stageId="1">
                <formula id="Microsoft.Office.RecordsManagement.PolicyFeatures.Expiration.Formula.BuiltIn">
                  <number>1</number>
                  <property>Modified</property>
                  <propertyId>28cf69c5-fa48-462a-b5cd-27b6f9d2bd5f</propertyId>
                  <period>years</period>
                </formula>
                <action type="workflow" id="a8356912-b741-47d4-9137-d380b05a2048"/>
              </data>
            </stages>
          </Schedule>
        </Schedules>
      </p:CustomData>
    </p:PolicyItem>
  </p:PolicyItems>
</p:Policy>
</file>

<file path=customXml/item2.xml><?xml version="1.0" encoding="utf-8"?>
<p:properties xmlns:p="http://schemas.microsoft.com/office/2006/metadata/properties" xmlns:xsi="http://www.w3.org/2001/XMLSchema-instance">
  <documentManagement>
    <Document_x0020_Sequence xmlns="e9886022-2e92-4744-aa57-ebe77f01a961">395</Document_x0020_Sequence>
    <Document_x0020_Type xmlns="e9886022-2e92-4744-aa57-ebe77f01a961">INS</Document_x0020_Type>
    <DLCPolicyLabelClientValue xmlns="e9886022-2e92-4744-aa57-ebe77f01a961">{_UIVersionString}</DLCPolicyLabelClientValue>
    <DLCPolicyLabelLock xmlns="e9886022-2e92-4744-aa57-ebe77f01a961" xsi:nil="true"/>
    <DLCPolicyLabelValue xmlns="e9886022-2e92-4744-aa57-ebe77f01a961">4.0</DLCPolicyLabelValue>
    <Document_x0020_Owner xmlns="e9886022-2e92-4744-aa57-ebe77f01a961">
      <UserInfo>
        <DisplayName>Jose Al Rodriguez (ClaroDom)</DisplayName>
        <AccountId>8849</AccountId>
        <AccountType/>
      </UserInfo>
    </Document_x0020_Owner>
    <TaskDueDate xmlns="http://schemas.microsoft.com/sharepoint/v3/fields" xsi:nil="true"/>
    <Approver_x0020_1 xmlns="e9886022-2e92-4744-aa57-ebe77f01a961">
      <UserInfo>
        <DisplayName>Freddy Ortiz (ClaroDom)</DisplayName>
        <AccountId>6153</AccountId>
        <AccountType/>
      </UserInfo>
    </Approver_x0020_1>
    <Usuario_x0020_colaborador_x0020__x0028_08_x0029_ xmlns="e9886022-2e92-4744-aa57-ebe77f01a961">
      <UserInfo>
        <DisplayName/>
        <AccountId xsi:nil="true"/>
        <AccountType/>
      </UserInfo>
    </Usuario_x0020_colaborador_x0020__x0028_08_x0029_>
    <Usuario_x0020_revisor_x0020__x0028_08_x0029_ xmlns="e9886022-2e92-4744-aa57-ebe77f01a961">
      <UserInfo>
        <DisplayName/>
        <AccountId xsi:nil="true"/>
        <AccountType/>
      </UserInfo>
    </Usuario_x0020_revisor_x0020__x0028_08_x0029_>
    <Usuario_x0020_colaborador_x0020__x0028_09_x0029_ xmlns="e9886022-2e92-4744-aa57-ebe77f01a961">
      <UserInfo>
        <DisplayName/>
        <AccountId xsi:nil="true"/>
        <AccountType/>
      </UserInfo>
    </Usuario_x0020_colaborador_x0020__x0028_09_x0029_>
    <Usuario_x0020_revisor_x0020__x0028_09_x0029_ xmlns="e9886022-2e92-4744-aa57-ebe77f01a961">
      <UserInfo>
        <DisplayName/>
        <AccountId xsi:nil="true"/>
        <AccountType/>
      </UserInfo>
    </Usuario_x0020_revisor_x0020__x0028_09_x0029_>
    <Usuario_x0020_revisor_x0020__x0028_06_x0029_ xmlns="e9886022-2e92-4744-aa57-ebe77f01a961">
      <UserInfo>
        <DisplayName/>
        <AccountId xsi:nil="true"/>
        <AccountType/>
      </UserInfo>
    </Usuario_x0020_revisor_x0020__x0028_06_x0029_>
    <Usuario_x0020_revisor_x0020__x0028_07_x0029_ xmlns="e9886022-2e92-4744-aa57-ebe77f01a961">
      <UserInfo>
        <DisplayName/>
        <AccountId xsi:nil="true"/>
        <AccountType/>
      </UserInfo>
    </Usuario_x0020_revisor_x0020__x0028_07_x0029_>
    <Usuario_x0020_revisor_x0020__x0028_04_x0029_ xmlns="e9886022-2e92-4744-aa57-ebe77f01a961">
      <UserInfo>
        <DisplayName/>
        <AccountId xsi:nil="true"/>
        <AccountType/>
      </UserInfo>
    </Usuario_x0020_revisor_x0020__x0028_04_x0029_>
    <Usuario_x0020_revisor_x0020__x0028_10_x0029_ xmlns="e9886022-2e92-4744-aa57-ebe77f01a961">
      <UserInfo>
        <DisplayName/>
        <AccountId xsi:nil="true"/>
        <AccountType/>
      </UserInfo>
    </Usuario_x0020_revisor_x0020__x0028_10_x0029_>
    <Usuario_x0020_revisor_x0020__x0028_05_x0029_ xmlns="e9886022-2e92-4744-aa57-ebe77f01a961">
      <UserInfo>
        <DisplayName/>
        <AccountId xsi:nil="true"/>
        <AccountType/>
      </UserInfo>
    </Usuario_x0020_revisor_x0020__x0028_05_x0029_>
    <Approver_x0020_08 xmlns="e9886022-2e92-4744-aa57-ebe77f01a961">
      <UserInfo>
        <DisplayName/>
        <AccountId xsi:nil="true"/>
        <AccountType/>
      </UserInfo>
    </Approver_x0020_08>
    <Usuario_x0020_revisor_x0020__x0028_02_x0029_ xmlns="e9886022-2e92-4744-aa57-ebe77f01a961">
      <UserInfo>
        <DisplayName/>
        <AccountId xsi:nil="true"/>
        <AccountType/>
      </UserInfo>
    </Usuario_x0020_revisor_x0020__x0028_02_x0029_>
    <Approver_x0020_09 xmlns="e9886022-2e92-4744-aa57-ebe77f01a961">
      <UserInfo>
        <DisplayName/>
        <AccountId xsi:nil="true"/>
        <AccountType/>
      </UserInfo>
    </Approver_x0020_09>
    <Usuario_x0020_revisor_x0020__x0028_03_x0029_ xmlns="e9886022-2e92-4744-aa57-ebe77f01a961">
      <UserInfo>
        <DisplayName/>
        <AccountId xsi:nil="true"/>
        <AccountType/>
      </UserInfo>
    </Usuario_x0020_revisor_x0020__x0028_03_x0029_>
    <Usuario_x0020_colaborador_x0020__x0028_10_x0029_ xmlns="e9886022-2e92-4744-aa57-ebe77f01a961">
      <UserInfo>
        <DisplayName/>
        <AccountId xsi:nil="true"/>
        <AccountType/>
      </UserInfo>
    </Usuario_x0020_colaborador_x0020__x0028_10_x0029_>
    <User_x0020_MOD_x002d_01 xmlns="e9886022-2e92-4744-aa57-ebe77f01a961">
      <UserInfo>
        <DisplayName>Carlos Alberto Ortiz (ClaroDom)</DisplayName>
        <AccountId>6965</AccountId>
        <AccountType/>
      </UserInfo>
    </User_x0020_MOD_x002d_01>
    <Usuario_x0020_revisor_x0020__x0028_01_x0029_ xmlns="e9886022-2e92-4744-aa57-ebe77f01a961">
      <UserInfo>
        <DisplayName/>
        <AccountId xsi:nil="true"/>
        <AccountType/>
      </UserInfo>
    </Usuario_x0020_revisor_x0020__x0028_01_x0029_>
    <Approver_x0020_04 xmlns="e9886022-2e92-4744-aa57-ebe77f01a961">
      <UserInfo>
        <DisplayName/>
        <AccountId xsi:nil="true"/>
        <AccountType/>
      </UserInfo>
    </Approver_x0020_04>
    <Approver_x0020_10 xmlns="e9886022-2e92-4744-aa57-ebe77f01a961">
      <UserInfo>
        <DisplayName/>
        <AccountId xsi:nil="true"/>
        <AccountType/>
      </UserInfo>
    </Approver_x0020_10>
    <Usuario_x0020_colaborador_x0020__x0028_02_x0029_ xmlns="e9886022-2e92-4744-aa57-ebe77f01a961">
      <UserInfo>
        <DisplayName>Wilson Brito (ClaroDom)</DisplayName>
        <AccountId>10142</AccountId>
        <AccountType/>
      </UserInfo>
    </Usuario_x0020_colaborador_x0020__x0028_02_x0029_>
    <Approver_x0020_05 xmlns="e9886022-2e92-4744-aa57-ebe77f01a961">
      <UserInfo>
        <DisplayName/>
        <AccountId xsi:nil="true"/>
        <AccountType/>
      </UserInfo>
    </Approver_x0020_05>
    <Usuario_x0020_colaborador_x0020__x0028_03_x0029_ xmlns="e9886022-2e92-4744-aa57-ebe77f01a961">
      <UserInfo>
        <DisplayName/>
        <AccountId xsi:nil="true"/>
        <AccountType/>
      </UserInfo>
    </Usuario_x0020_colaborador_x0020__x0028_03_x0029_>
    <Approver_x0020_06 xmlns="e9886022-2e92-4744-aa57-ebe77f01a961">
      <UserInfo>
        <DisplayName/>
        <AccountId xsi:nil="true"/>
        <AccountType/>
      </UserInfo>
    </Approver_x0020_06>
    <Approver_x0020_07 xmlns="e9886022-2e92-4744-aa57-ebe77f01a961">
      <UserInfo>
        <DisplayName/>
        <AccountId xsi:nil="true"/>
        <AccountType/>
      </UserInfo>
    </Approver_x0020_07>
    <Usuario_x0020_colaborador_x0020__x0028_06_x0029_ xmlns="e9886022-2e92-4744-aa57-ebe77f01a961">
      <UserInfo>
        <DisplayName/>
        <AccountId xsi:nil="true"/>
        <AccountType/>
      </UserInfo>
    </Usuario_x0020_colaborador_x0020__x0028_06_x0029_>
    <Usuario_x0020_colaborador_x0020__x0028_07_x0029_ xmlns="e9886022-2e92-4744-aa57-ebe77f01a961">
      <UserInfo>
        <DisplayName/>
        <AccountId xsi:nil="true"/>
        <AccountType/>
      </UserInfo>
    </Usuario_x0020_colaborador_x0020__x0028_07_x0029_>
    <Approver_x0020_02 xmlns="e9886022-2e92-4744-aa57-ebe77f01a961">
      <UserInfo>
        <DisplayName/>
        <AccountId xsi:nil="true"/>
        <AccountType/>
      </UserInfo>
    </Approver_x0020_02>
    <Usuario_x0020_colaborador_x0020__x0028_04_x0029_ xmlns="e9886022-2e92-4744-aa57-ebe77f01a961">
      <UserInfo>
        <DisplayName/>
        <AccountId xsi:nil="true"/>
        <AccountType/>
      </UserInfo>
    </Usuario_x0020_colaborador_x0020__x0028_04_x0029_>
    <Approver_x0020_03 xmlns="e9886022-2e92-4744-aa57-ebe77f01a961">
      <UserInfo>
        <DisplayName/>
        <AccountId xsi:nil="true"/>
        <AccountType/>
      </UserInfo>
    </Approver_x0020_03>
    <Usuario_x0020_colaborador_x0020__x0028_05_x0029_ xmlns="e9886022-2e92-4744-aa57-ebe77f01a961">
      <UserInfo>
        <DisplayName/>
        <AccountId xsi:nil="true"/>
        <AccountType/>
      </UserInfo>
    </Usuario_x0020_colaborador_x0020__x0028_05_x0029_>
    <Someter_x0020_a_x0020_revision xmlns="d49953da-2bc1-4ec4-aade-76cc3da3968c">false</Someter_x0020_a_x0020_revision>
    <Departamento xmlns="5108fb54-0884-4366-b89d-8e17146ab33c">176</Departamento>
    <Document_x0020_Area xmlns="7533babb-5208-4389-a6ea-1ae898647755">15</Document_x0020_Area>
    <_dlc_ExpireDateSaved xmlns="e9886022-2e92-4744-aa57-ebe77f01a961" xsi:nil="true"/>
    <_dlc_ExpireDate xmlns="e9886022-2e92-4744-aa57-ebe77f01a961">2024-03-22T19:55:38+00:00</_dlc_ExpireDat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Instructivo de Trabajo" ma:contentTypeID="0x010100F05194DA915C72498D01E93B99BAF1FF" ma:contentTypeVersion="23" ma:contentTypeDescription="Utiliza la plantilla requerida para la documentación de un instructivo de trabajo en particular." ma:contentTypeScope="" ma:versionID="96c0bd43f4ec53398bc5e45067df9d8a">
  <xsd:schema xmlns:xsd="http://www.w3.org/2001/XMLSchema" xmlns:xs="http://www.w3.org/2001/XMLSchema" xmlns:p="http://schemas.microsoft.com/office/2006/metadata/properties" xmlns:ns2="e9886022-2e92-4744-aa57-ebe77f01a961" xmlns:ns3="5108fb54-0884-4366-b89d-8e17146ab33c" xmlns:ns4="7533babb-5208-4389-a6ea-1ae898647755" xmlns:ns5="d49953da-2bc1-4ec4-aade-76cc3da3968c" xmlns:ns6="http://schemas.microsoft.com/sharepoint/v3/fields" targetNamespace="http://schemas.microsoft.com/office/2006/metadata/properties" ma:root="true" ma:fieldsID="8b9bfe0313dbd1af2b9e78520482f33b" ns2:_="" ns3:_="" ns4:_="" ns5:_="" ns6:_="">
    <xsd:import namespace="e9886022-2e92-4744-aa57-ebe77f01a961"/>
    <xsd:import namespace="5108fb54-0884-4366-b89d-8e17146ab33c"/>
    <xsd:import namespace="7533babb-5208-4389-a6ea-1ae898647755"/>
    <xsd:import namespace="d49953da-2bc1-4ec4-aade-76cc3da3968c"/>
    <xsd:import namespace="http://schemas.microsoft.com/sharepoint/v3/fields"/>
    <xsd:element name="properties">
      <xsd:complexType>
        <xsd:sequence>
          <xsd:element name="documentManagement">
            <xsd:complexType>
              <xsd:all>
                <xsd:element ref="ns2:_dlc_Exempt" minOccurs="0"/>
                <xsd:element ref="ns2:DLCPolicyLabelValue" minOccurs="0"/>
                <xsd:element ref="ns2:Document_x0020_Type"/>
                <xsd:element ref="ns2:Document_x0020_Sequence"/>
                <xsd:element ref="ns3:Departamento"/>
                <xsd:element ref="ns4:Document_x0020_Area" minOccurs="0"/>
                <xsd:element ref="ns2:Document_x0020_Owner"/>
                <xsd:element ref="ns2:Approver_x0020_1" minOccurs="0"/>
                <xsd:element ref="ns2:Approver_x0020_02" minOccurs="0"/>
                <xsd:element ref="ns2:Approver_x0020_03" minOccurs="0"/>
                <xsd:element ref="ns2:Approver_x0020_04" minOccurs="0"/>
                <xsd:element ref="ns2:Approver_x0020_05" minOccurs="0"/>
                <xsd:element ref="ns2:Approver_x0020_06" minOccurs="0"/>
                <xsd:element ref="ns2:Approver_x0020_07" minOccurs="0"/>
                <xsd:element ref="ns2:Approver_x0020_08" minOccurs="0"/>
                <xsd:element ref="ns2:Approver_x0020_09" minOccurs="0"/>
                <xsd:element ref="ns2:Approver_x0020_10" minOccurs="0"/>
                <xsd:element ref="ns2:User_x0020_MOD_x002d_01" minOccurs="0"/>
                <xsd:element ref="ns2:Usuario_x0020_colaborador_x0020__x0028_02_x0029_" minOccurs="0"/>
                <xsd:element ref="ns2:Usuario_x0020_colaborador_x0020__x0028_03_x0029_" minOccurs="0"/>
                <xsd:element ref="ns2:Usuario_x0020_colaborador_x0020__x0028_04_x0029_" minOccurs="0"/>
                <xsd:element ref="ns2:Usuario_x0020_colaborador_x0020__x0028_05_x0029_" minOccurs="0"/>
                <xsd:element ref="ns2:Usuario_x0020_colaborador_x0020__x0028_06_x0029_" minOccurs="0"/>
                <xsd:element ref="ns2:Usuario_x0020_colaborador_x0020__x0028_07_x0029_" minOccurs="0"/>
                <xsd:element ref="ns2:Usuario_x0020_colaborador_x0020__x0028_08_x0029_" minOccurs="0"/>
                <xsd:element ref="ns2:Usuario_x0020_colaborador_x0020__x0028_09_x0029_" minOccurs="0"/>
                <xsd:element ref="ns2:Usuario_x0020_colaborador_x0020__x0028_10_x0029_" minOccurs="0"/>
                <xsd:element ref="ns2:Usuario_x0020_revisor_x0020__x0028_01_x0029_" minOccurs="0"/>
                <xsd:element ref="ns2:Usuario_x0020_revisor_x0020__x0028_02_x0029_" minOccurs="0"/>
                <xsd:element ref="ns2:Usuario_x0020_revisor_x0020__x0028_03_x0029_" minOccurs="0"/>
                <xsd:element ref="ns2:Usuario_x0020_revisor_x0020__x0028_04_x0029_" minOccurs="0"/>
                <xsd:element ref="ns2:Usuario_x0020_revisor_x0020__x0028_05_x0029_" minOccurs="0"/>
                <xsd:element ref="ns2:Usuario_x0020_revisor_x0020__x0028_06_x0029_" minOccurs="0"/>
                <xsd:element ref="ns2:Usuario_x0020_revisor_x0020__x0028_07_x0029_" minOccurs="0"/>
                <xsd:element ref="ns2:Usuario_x0020_revisor_x0020__x0028_08_x0029_" minOccurs="0"/>
                <xsd:element ref="ns2:Usuario_x0020_revisor_x0020__x0028_09_x0029_" minOccurs="0"/>
                <xsd:element ref="ns2:Usuario_x0020_revisor_x0020__x0028_10_x0029_" minOccurs="0"/>
                <xsd:element ref="ns5:Someter_x0020_a_x0020_revision" minOccurs="0"/>
                <xsd:element ref="ns2:_dlc_ExpireDate" minOccurs="0"/>
                <xsd:element ref="ns2:_dlc_ExpireDateSaved" minOccurs="0"/>
                <xsd:element ref="ns6:TaskDueDate" minOccurs="0"/>
                <xsd:element ref="ns2:DLCPolicyLabelClientValue" minOccurs="0"/>
                <xsd:element ref="ns2: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886022-2e92-4744-aa57-ebe77f01a961" elementFormDefault="qualified">
    <xsd:import namespace="http://schemas.microsoft.com/office/2006/documentManagement/types"/>
    <xsd:import namespace="http://schemas.microsoft.com/office/infopath/2007/PartnerControls"/>
    <xsd:element name="_dlc_Exempt" ma:index="2" nillable="true" ma:displayName="Exempt from Policy" ma:description="" ma:hidden="true" ma:internalName="_dlc_Exempt" ma:readOnly="true">
      <xsd:simpleType>
        <xsd:restriction base="dms:Unknown"/>
      </xsd:simpleType>
    </xsd:element>
    <xsd:element name="DLCPolicyLabelValue" ma:index="3" nillable="true" ma:displayName="Label" ma:description="Stores the current value of the label." ma:internalName="DLCPolicyLabelValue" ma:readOnly="true">
      <xsd:simpleType>
        <xsd:restriction base="dms:Note">
          <xsd:maxLength value="255"/>
        </xsd:restriction>
      </xsd:simpleType>
    </xsd:element>
    <xsd:element name="Document_x0020_Type" ma:index="4" ma:displayName="Document Type" ma:internalName="Document_x0020_Type" ma:readOnly="false">
      <xsd:simpleType>
        <xsd:restriction base="dms:Text">
          <xsd:maxLength value="255"/>
        </xsd:restriction>
      </xsd:simpleType>
    </xsd:element>
    <xsd:element name="Document_x0020_Sequence" ma:index="5" ma:displayName="Document Sequence" ma:decimals="0" ma:internalName="Document_x0020_Sequence" ma:readOnly="false">
      <xsd:simpleType>
        <xsd:restriction base="dms:Number"/>
      </xsd:simpleType>
    </xsd:element>
    <xsd:element name="Document_x0020_Owner" ma:index="9" ma:displayName="Document Owner" ma:list="UserInfo" ma:SharePointGroup="0" ma:internalName="Document_x0020_Ow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Approver_x0020_1" ma:index="10" nillable="true" ma:displayName="Usuario aprobador (01)" ma:list="UserInfo" ma:SearchPeopleOnly="false" ma:SharePointGroup="0" ma:internalName="Approver_x0020_1"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er_x0020_02" ma:index="11" nillable="true" ma:displayName="Usuario aprobador (02)" ma:list="UserInfo" ma:SearchPeopleOnly="false" ma:SharePointGroup="0" ma:internalName="Approver_x0020_02"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er_x0020_03" ma:index="12" nillable="true" ma:displayName="Usuario aprobador (03)" ma:list="UserInfo" ma:SearchPeopleOnly="false" ma:SharePointGroup="0" ma:internalName="Approver_x0020_03"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er_x0020_04" ma:index="13" nillable="true" ma:displayName="Usuario aprobador (04)" ma:list="UserInfo" ma:SearchPeopleOnly="false" ma:SharePointGroup="0" ma:internalName="Approver_x0020_04"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er_x0020_05" ma:index="14" nillable="true" ma:displayName="Usuario aprobador (05)" ma:list="UserInfo" ma:SearchPeopleOnly="false" ma:SharePointGroup="0" ma:internalName="Approver_x0020_05"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er_x0020_06" ma:index="15" nillable="true" ma:displayName="Usuario aprobador (06)" ma:list="UserInfo" ma:SearchPeopleOnly="false" ma:SharePointGroup="0" ma:internalName="Approver_x0020_06"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er_x0020_07" ma:index="16" nillable="true" ma:displayName="Usuario aprobador (07)" ma:list="UserInfo" ma:SearchPeopleOnly="false" ma:SharePointGroup="0" ma:internalName="Approver_x0020_07"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er_x0020_08" ma:index="17" nillable="true" ma:displayName="Usuario aprobador (08)" ma:list="UserInfo" ma:SearchPeopleOnly="false" ma:SharePointGroup="0" ma:internalName="Approver_x0020_08"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er_x0020_09" ma:index="18" nillable="true" ma:displayName="Usuario aprobador (09)" ma:list="UserInfo" ma:SearchPeopleOnly="false" ma:SharePointGroup="0" ma:internalName="Approver_x0020_09"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er_x0020_10" ma:index="19" nillable="true" ma:displayName="Usuario aprobador (10)" ma:list="UserInfo" ma:SearchPeopleOnly="false" ma:SharePointGroup="0" ma:internalName="Approver_x0020_1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er_x0020_MOD_x002d_01" ma:index="20" nillable="true" ma:displayName="Usuario colaborador (01)" ma:list="UserInfo" ma:SearchPeopleOnly="false" ma:SharePointGroup="0" ma:internalName="User_x0020_MOD_x002d_01"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_x0020_colaborador_x0020__x0028_02_x0029_" ma:index="21" nillable="true" ma:displayName="Usuario colaborador (02)" ma:list="UserInfo" ma:SearchPeopleOnly="false" ma:SharePointGroup="0" ma:internalName="Usuario_x0020_colaborador_x0020__x0028_02_x0029_"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_x0020_colaborador_x0020__x0028_03_x0029_" ma:index="22" nillable="true" ma:displayName="Usuario colaborador (03)" ma:list="UserInfo" ma:SearchPeopleOnly="false" ma:SharePointGroup="0" ma:internalName="Usuario_x0020_colaborador_x0020__x0028_03_x0029_"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_x0020_colaborador_x0020__x0028_04_x0029_" ma:index="23" nillable="true" ma:displayName="Usuario colaborador (04)" ma:list="UserInfo" ma:SearchPeopleOnly="false" ma:SharePointGroup="0" ma:internalName="Usuario_x0020_colaborador_x0020__x0028_04_x0029_"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_x0020_colaborador_x0020__x0028_05_x0029_" ma:index="24" nillable="true" ma:displayName="Usuario colaborador (05)" ma:list="UserInfo" ma:SearchPeopleOnly="false" ma:SharePointGroup="0" ma:internalName="Usuario_x0020_colaborador_x0020__x0028_05_x0029_"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_x0020_colaborador_x0020__x0028_06_x0029_" ma:index="25" nillable="true" ma:displayName="Usuario colaborador (06)" ma:list="UserInfo" ma:SearchPeopleOnly="false" ma:SharePointGroup="0" ma:internalName="Usuario_x0020_colaborador_x0020__x0028_06_x0029_"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_x0020_colaborador_x0020__x0028_07_x0029_" ma:index="26" nillable="true" ma:displayName="Usuario colaborador (07)" ma:list="UserInfo" ma:SearchPeopleOnly="false" ma:SharePointGroup="0" ma:internalName="Usuario_x0020_colaborador_x0020__x0028_07_x0029_"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_x0020_colaborador_x0020__x0028_08_x0029_" ma:index="27" nillable="true" ma:displayName="Usuario colaborador (08)" ma:list="UserInfo" ma:SearchPeopleOnly="false" ma:SharePointGroup="0" ma:internalName="Usuario_x0020_colaborador_x0020__x0028_08_x0029_"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_x0020_colaborador_x0020__x0028_09_x0029_" ma:index="28" nillable="true" ma:displayName="Usuario colaborador (09)" ma:list="UserInfo" ma:SearchPeopleOnly="false" ma:SharePointGroup="0" ma:internalName="Usuario_x0020_colaborador_x0020__x0028_09_x0029_"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_x0020_colaborador_x0020__x0028_10_x0029_" ma:index="29" nillable="true" ma:displayName="Usuario colaborador (10)" ma:list="UserInfo" ma:SearchPeopleOnly="false" ma:SharePointGroup="0" ma:internalName="Usuario_x0020_colaborador_x0020__x0028_10_x0029_"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_x0020_revisor_x0020__x0028_01_x0029_" ma:index="30" nillable="true" ma:displayName="Usuario revisor (01)" ma:list="UserInfo" ma:SearchPeopleOnly="false" ma:SharePointGroup="0" ma:internalName="Usuario_x0020_revisor_x0020__x0028_01_x0029_"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_x0020_revisor_x0020__x0028_02_x0029_" ma:index="31" nillable="true" ma:displayName="Usuario revisor (02)" ma:list="UserInfo" ma:SearchPeopleOnly="false" ma:SharePointGroup="0" ma:internalName="Usuario_x0020_revisor_x0020__x0028_02_x0029_"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_x0020_revisor_x0020__x0028_03_x0029_" ma:index="32" nillable="true" ma:displayName="Usuario revisor (03)" ma:list="UserInfo" ma:SearchPeopleOnly="false" ma:SharePointGroup="0" ma:internalName="Usuario_x0020_revisor_x0020__x0028_03_x0029_"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_x0020_revisor_x0020__x0028_04_x0029_" ma:index="33" nillable="true" ma:displayName="Usuario revisor (04)" ma:list="UserInfo" ma:SearchPeopleOnly="false" ma:SharePointGroup="0" ma:internalName="Usuario_x0020_revisor_x0020__x0028_04_x0029_"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_x0020_revisor_x0020__x0028_05_x0029_" ma:index="34" nillable="true" ma:displayName="Usuario revisor (05)" ma:list="UserInfo" ma:SearchPeopleOnly="false" ma:SharePointGroup="0" ma:internalName="Usuario_x0020_revisor_x0020__x0028_05_x0029_"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_x0020_revisor_x0020__x0028_06_x0029_" ma:index="35" nillable="true" ma:displayName="Usuario revisor (06)" ma:list="UserInfo" ma:SearchPeopleOnly="false" ma:SharePointGroup="0" ma:internalName="Usuario_x0020_revisor_x0020__x0028_06_x0029_"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_x0020_revisor_x0020__x0028_07_x0029_" ma:index="36" nillable="true" ma:displayName="Usuario revisor (07)" ma:list="UserInfo" ma:SearchPeopleOnly="false" ma:SharePointGroup="0" ma:internalName="Usuario_x0020_revisor_x0020__x0028_07_x0029_"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_x0020_revisor_x0020__x0028_08_x0029_" ma:index="37" nillable="true" ma:displayName="Usuario revisor (08)" ma:list="UserInfo" ma:SearchPeopleOnly="false" ma:SharePointGroup="0" ma:internalName="Usuario_x0020_revisor_x0020__x0028_08_x0029_"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_x0020_revisor_x0020__x0028_09_x0029_" ma:index="38" nillable="true" ma:displayName="Usuario revisor (09)" ma:list="UserInfo" ma:SearchPeopleOnly="false" ma:SharePointGroup="0" ma:internalName="Usuario_x0020_revisor_x0020__x0028_09_x0029_"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suario_x0020_revisor_x0020__x0028_10_x0029_" ma:index="39" nillable="true" ma:displayName="Usuario revisor (10)" ma:list="UserInfo" ma:SearchPeopleOnly="false" ma:SharePointGroup="0" ma:internalName="Usuario_x0020_revisor_x0020__x0028_10_x0029_"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ExpireDate" ma:index="41" nillable="true" ma:displayName="Expiration Date" ma:description="" ma:hidden="true" ma:indexed="true" ma:internalName="_dlc_ExpireDate" ma:readOnly="true">
      <xsd:simpleType>
        <xsd:restriction base="dms:DateTime"/>
      </xsd:simpleType>
    </xsd:element>
    <xsd:element name="_dlc_ExpireDateSaved" ma:index="42" nillable="true" ma:displayName="Original Expiration Date" ma:description="" ma:hidden="true" ma:internalName="_dlc_ExpireDateSaved" ma:readOnly="true">
      <xsd:simpleType>
        <xsd:restriction base="dms:DateTime"/>
      </xsd:simpleType>
    </xsd:element>
    <xsd:element name="DLCPolicyLabelClientValue" ma:index="4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5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108fb54-0884-4366-b89d-8e17146ab33c" elementFormDefault="qualified">
    <xsd:import namespace="http://schemas.microsoft.com/office/2006/documentManagement/types"/>
    <xsd:import namespace="http://schemas.microsoft.com/office/infopath/2007/PartnerControls"/>
    <xsd:element name="Departamento" ma:index="6" ma:displayName="Document Department" ma:description="Departamento correspondiente." ma:list="{fb65daaa-dc0f-4e3e-9062-092fbc227777}" ma:internalName="Departamento" ma:readOnly="false" ma:showField="Title" ma:web="2c2bb517-e863-495f-8f12-832ca4d3eb99">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7533babb-5208-4389-a6ea-1ae898647755" elementFormDefault="qualified">
    <xsd:import namespace="http://schemas.microsoft.com/office/2006/documentManagement/types"/>
    <xsd:import namespace="http://schemas.microsoft.com/office/infopath/2007/PartnerControls"/>
    <xsd:element name="Document_x0020_Area" ma:index="7" nillable="true" ma:displayName="Document Area" ma:description="Área correspondiente." ma:list="{cbc23ce3-0116-4aa7-881c-73c9726065c2}" ma:internalName="Document_x0020_Area" ma:readOnly="false" ma:showField="Title">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d49953da-2bc1-4ec4-aade-76cc3da3968c" elementFormDefault="qualified">
    <xsd:import namespace="http://schemas.microsoft.com/office/2006/documentManagement/types"/>
    <xsd:import namespace="http://schemas.microsoft.com/office/infopath/2007/PartnerControls"/>
    <xsd:element name="Someter_x0020_a_x0020_revision" ma:index="40" nillable="true" ma:displayName="Someter a revision" ma:default="0" ma:internalName="Someter_x0020_a_x0020_revision"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TaskDueDate" ma:index="43" nillable="true" ma:displayName="Due Date" ma:format="DateOnly" ma:hidden="true" ma:internalName="TaskDueDate"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8" ma:displayName="Content Type"/>
        <xsd:element ref="dc:title"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08FE06-3147-490E-8F0C-7D40D12FC9CA}">
  <ds:schemaRefs>
    <ds:schemaRef ds:uri="office.server.policy"/>
  </ds:schemaRefs>
</ds:datastoreItem>
</file>

<file path=customXml/itemProps2.xml><?xml version="1.0" encoding="utf-8"?>
<ds:datastoreItem xmlns:ds="http://schemas.openxmlformats.org/officeDocument/2006/customXml" ds:itemID="{D27B0CF2-7186-4040-BCFB-D2AE875E65AF}">
  <ds:schemaRefs>
    <ds:schemaRef ds:uri="http://schemas.microsoft.com/sharepoint/v3/fields"/>
    <ds:schemaRef ds:uri="5108fb54-0884-4366-b89d-8e17146ab33c"/>
    <ds:schemaRef ds:uri="http://purl.org/dc/terms/"/>
    <ds:schemaRef ds:uri="http://www.w3.org/XML/1998/namespace"/>
    <ds:schemaRef ds:uri="http://schemas.microsoft.com/office/2006/documentManagement/types"/>
    <ds:schemaRef ds:uri="e9886022-2e92-4744-aa57-ebe77f01a961"/>
    <ds:schemaRef ds:uri="http://purl.org/dc/dcmitype/"/>
    <ds:schemaRef ds:uri="d49953da-2bc1-4ec4-aade-76cc3da3968c"/>
    <ds:schemaRef ds:uri="http://purl.org/dc/elements/1.1/"/>
    <ds:schemaRef ds:uri="http://schemas.microsoft.com/office/infopath/2007/PartnerControls"/>
    <ds:schemaRef ds:uri="http://schemas.openxmlformats.org/package/2006/metadata/core-properties"/>
    <ds:schemaRef ds:uri="7533babb-5208-4389-a6ea-1ae898647755"/>
    <ds:schemaRef ds:uri="http://schemas.microsoft.com/office/2006/metadata/properties"/>
  </ds:schemaRefs>
</ds:datastoreItem>
</file>

<file path=customXml/itemProps3.xml><?xml version="1.0" encoding="utf-8"?>
<ds:datastoreItem xmlns:ds="http://schemas.openxmlformats.org/officeDocument/2006/customXml" ds:itemID="{4B8E8DB8-D3AB-4DA4-A502-65942E890162}">
  <ds:schemaRefs>
    <ds:schemaRef ds:uri="http://schemas.microsoft.com/sharepoint/v3/contenttype/forms"/>
  </ds:schemaRefs>
</ds:datastoreItem>
</file>

<file path=customXml/itemProps4.xml><?xml version="1.0" encoding="utf-8"?>
<ds:datastoreItem xmlns:ds="http://schemas.openxmlformats.org/officeDocument/2006/customXml" ds:itemID="{E6E0F605-5A4E-480A-9A8E-386998D737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886022-2e92-4744-aa57-ebe77f01a961"/>
    <ds:schemaRef ds:uri="5108fb54-0884-4366-b89d-8e17146ab33c"/>
    <ds:schemaRef ds:uri="7533babb-5208-4389-a6ea-1ae898647755"/>
    <ds:schemaRef ds:uri="d49953da-2bc1-4ec4-aade-76cc3da3968c"/>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Instructivo%20de%20trabajo.dotx</Template>
  <TotalTime>35</TotalTime>
  <Pages>5</Pages>
  <Words>609</Words>
  <Characters>3355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DIAGNÓSTICO AVERÍAS MÓVILES</vt:lpstr>
    </vt:vector>
  </TitlesOfParts>
  <Company>SkyXoft</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DIAGNÓSTICO AVERÍAS MÓVILES</dc:title>
  <dc:creator>Albarelys Tolentino (ClaroDom)</dc:creator>
  <cp:lastModifiedBy>Albarelys Tolentino (ClaroDom)</cp:lastModifiedBy>
  <cp:revision>8</cp:revision>
  <dcterms:created xsi:type="dcterms:W3CDTF">2019-07-31T14:52:00Z</dcterms:created>
  <dcterms:modified xsi:type="dcterms:W3CDTF">2023-03-22T19:51:00Z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0x010100F05194DA915C72498D01E93B99BAF1FF</vt:lpwstr>
  </property>
  <property fmtid="{D5CDD505-2E9C-101B-9397-08002B2CF9AE}" pid="3" name="New Document Owner">
    <vt:lpwstr/>
  </property>
  <property fmtid="{D5CDD505-2E9C-101B-9397-08002B2CF9AE}" pid="4" name="Document Collaborators">
    <vt:lpwstr/>
  </property>
  <property fmtid="{D5CDD505-2E9C-101B-9397-08002B2CF9AE}" pid="5" name="Document Approvers">
    <vt:lpwstr/>
  </property>
  <property fmtid="{D5CDD505-2E9C-101B-9397-08002B2CF9AE}" pid="6" name="Permission Status (Owner)">
    <vt:bool>false</vt:bool>
  </property>
  <property fmtid="{D5CDD505-2E9C-101B-9397-08002B2CF9AE}" pid="7" name="Permission Status">
    <vt:bool>false</vt:bool>
  </property>
  <property fmtid="{D5CDD505-2E9C-101B-9397-08002B2CF9AE}" pid="8" name="_dlc_policyId">
    <vt:lpwstr/>
  </property>
  <property fmtid="{D5CDD505-2E9C-101B-9397-08002B2CF9AE}" pid="9" name="ItemRetentionFormula">
    <vt:lpwstr>&lt;formula id="Microsoft.Office.RecordsManagement.PolicyFeatures.Expiration.Formula.BuiltIn"&gt;&lt;number&gt;1&lt;/number&gt;&lt;property&gt;Modified&lt;/property&gt;&lt;propertyId&gt;28cf69c5-fa48-462a-b5cd-27b6f9d2bd5f&lt;/propertyId&gt;&lt;period&gt;years&lt;/period&gt;&lt;/formula&gt;</vt:lpwstr>
  </property>
</Properties>
</file>